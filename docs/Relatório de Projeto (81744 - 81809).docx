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F4D3C" w14:textId="66D1F642" w:rsidR="00952F7D" w:rsidRPr="00842E7C" w:rsidRDefault="00DF198B" w:rsidP="00DF198B">
      <w:pPr>
        <w:pStyle w:val="ncoraGrfica"/>
      </w:pPr>
      <w:r w:rsidRPr="00842E7C">
        <w:rPr>
          <w:noProof/>
          <w:lang w:bidi="pt-PT"/>
        </w:rPr>
        <w:drawing>
          <wp:anchor distT="0" distB="0" distL="114300" distR="114300" simplePos="0" relativeHeight="251658240" behindDoc="1" locked="0" layoutInCell="1" allowOverlap="1" wp14:anchorId="09401FE5" wp14:editId="1EBC1C1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858000" cy="9144000"/>
            <wp:effectExtent l="0" t="0" r="0" b="0"/>
            <wp:wrapNone/>
            <wp:docPr id="1" name="Imagem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DF198B" w:rsidRPr="00842E7C" w14:paraId="0573EAE2" w14:textId="77777777" w:rsidTr="00185F4A">
        <w:trPr>
          <w:trHeight w:val="1083"/>
        </w:trPr>
        <w:tc>
          <w:tcPr>
            <w:tcW w:w="10790" w:type="dxa"/>
            <w:gridSpan w:val="9"/>
          </w:tcPr>
          <w:p w14:paraId="7552D2F5" w14:textId="77777777" w:rsidR="00DF198B" w:rsidRPr="00842E7C" w:rsidRDefault="00DF198B"/>
        </w:tc>
      </w:tr>
      <w:tr w:rsidR="00DF198B" w:rsidRPr="00842E7C" w14:paraId="45B73A36" w14:textId="77777777" w:rsidTr="00185F4A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 w:themeColor="accent1"/>
            </w:tcBorders>
          </w:tcPr>
          <w:p w14:paraId="4B06868A" w14:textId="77777777" w:rsidR="00DF198B" w:rsidRPr="00842E7C" w:rsidRDefault="00DF198B"/>
        </w:tc>
        <w:tc>
          <w:tcPr>
            <w:tcW w:w="8393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4643CF0" w14:textId="39BD33E3" w:rsidR="00DF198B" w:rsidRPr="00842E7C" w:rsidRDefault="00C94E44" w:rsidP="00874FE7">
            <w:pPr>
              <w:pStyle w:val="Ttulo1"/>
            </w:pPr>
            <w:r>
              <w:t>Relatório de Projeto</w:t>
            </w:r>
          </w:p>
        </w:tc>
        <w:tc>
          <w:tcPr>
            <w:tcW w:w="1199" w:type="dxa"/>
            <w:gridSpan w:val="2"/>
            <w:tcBorders>
              <w:left w:val="single" w:sz="18" w:space="0" w:color="476166" w:themeColor="accent1"/>
            </w:tcBorders>
          </w:tcPr>
          <w:p w14:paraId="2482B71B" w14:textId="77777777" w:rsidR="00DF198B" w:rsidRPr="00842E7C" w:rsidRDefault="00DF198B"/>
        </w:tc>
      </w:tr>
      <w:tr w:rsidR="00DF198B" w:rsidRPr="00842E7C" w14:paraId="025D6BEE" w14:textId="77777777" w:rsidTr="00185F4A">
        <w:trPr>
          <w:trHeight w:val="1837"/>
        </w:trPr>
        <w:tc>
          <w:tcPr>
            <w:tcW w:w="1170" w:type="dxa"/>
          </w:tcPr>
          <w:p w14:paraId="2140F453" w14:textId="77777777" w:rsidR="00DF198B" w:rsidRPr="00842E7C" w:rsidRDefault="00DF198B"/>
        </w:tc>
        <w:tc>
          <w:tcPr>
            <w:tcW w:w="8460" w:type="dxa"/>
            <w:gridSpan w:val="7"/>
          </w:tcPr>
          <w:p w14:paraId="53E9CB4C" w14:textId="60C321FC" w:rsidR="00DF198B" w:rsidRPr="00842E7C" w:rsidRDefault="00DF198B"/>
        </w:tc>
        <w:tc>
          <w:tcPr>
            <w:tcW w:w="1160" w:type="dxa"/>
          </w:tcPr>
          <w:p w14:paraId="4B2916D3" w14:textId="77777777" w:rsidR="00DF198B" w:rsidRPr="00842E7C" w:rsidRDefault="00DF198B"/>
        </w:tc>
      </w:tr>
      <w:tr w:rsidR="00DF198B" w:rsidRPr="00842E7C" w14:paraId="64EA96D5" w14:textId="77777777" w:rsidTr="00185F4A">
        <w:trPr>
          <w:trHeight w:val="929"/>
        </w:trPr>
        <w:tc>
          <w:tcPr>
            <w:tcW w:w="2397" w:type="dxa"/>
            <w:gridSpan w:val="4"/>
          </w:tcPr>
          <w:p w14:paraId="550243AE" w14:textId="77777777" w:rsidR="00DF198B" w:rsidRPr="00842E7C" w:rsidRDefault="00DF198B"/>
        </w:tc>
        <w:tc>
          <w:tcPr>
            <w:tcW w:w="5995" w:type="dxa"/>
            <w:shd w:val="clear" w:color="auto" w:fill="FFFFFF" w:themeFill="background1"/>
          </w:tcPr>
          <w:p w14:paraId="52EB4939" w14:textId="41EAE21C" w:rsidR="00DF198B" w:rsidRPr="00842E7C" w:rsidRDefault="00DF198B" w:rsidP="00DF198B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398" w:type="dxa"/>
            <w:gridSpan w:val="4"/>
          </w:tcPr>
          <w:p w14:paraId="2764E67A" w14:textId="77777777" w:rsidR="00DF198B" w:rsidRPr="00842E7C" w:rsidRDefault="00DF198B"/>
        </w:tc>
      </w:tr>
      <w:tr w:rsidR="00DF198B" w:rsidRPr="00842E7C" w14:paraId="2212449A" w14:textId="77777777" w:rsidTr="00185F4A">
        <w:trPr>
          <w:trHeight w:val="1460"/>
        </w:trPr>
        <w:tc>
          <w:tcPr>
            <w:tcW w:w="2397" w:type="dxa"/>
            <w:gridSpan w:val="4"/>
          </w:tcPr>
          <w:p w14:paraId="16A95248" w14:textId="77777777" w:rsidR="00DF198B" w:rsidRPr="00842E7C" w:rsidRDefault="00DF198B"/>
        </w:tc>
        <w:tc>
          <w:tcPr>
            <w:tcW w:w="5995" w:type="dxa"/>
            <w:shd w:val="clear" w:color="auto" w:fill="FFFFFF" w:themeFill="background1"/>
          </w:tcPr>
          <w:p w14:paraId="78C65305" w14:textId="77618F67" w:rsidR="00DF198B" w:rsidRPr="00842E7C" w:rsidRDefault="00C94E44" w:rsidP="00874FE7">
            <w:pPr>
              <w:pStyle w:val="Ttulo2"/>
            </w:pPr>
            <w:r>
              <w:t>Music Player</w:t>
            </w:r>
          </w:p>
        </w:tc>
        <w:tc>
          <w:tcPr>
            <w:tcW w:w="2398" w:type="dxa"/>
            <w:gridSpan w:val="4"/>
          </w:tcPr>
          <w:p w14:paraId="6B6BCFDD" w14:textId="77777777" w:rsidR="00DF198B" w:rsidRPr="00842E7C" w:rsidRDefault="00DF198B"/>
        </w:tc>
      </w:tr>
      <w:tr w:rsidR="00DF198B" w:rsidRPr="00842E7C" w14:paraId="2540DABD" w14:textId="77777777" w:rsidTr="009611A0">
        <w:trPr>
          <w:trHeight w:val="7272"/>
        </w:trPr>
        <w:tc>
          <w:tcPr>
            <w:tcW w:w="2397" w:type="dxa"/>
            <w:gridSpan w:val="4"/>
            <w:vAlign w:val="bottom"/>
          </w:tcPr>
          <w:p w14:paraId="31DE9067" w14:textId="77777777" w:rsidR="00DF198B" w:rsidRPr="00842E7C" w:rsidRDefault="00DF198B" w:rsidP="00DF198B">
            <w:pPr>
              <w:jc w:val="center"/>
            </w:pPr>
          </w:p>
        </w:tc>
        <w:tc>
          <w:tcPr>
            <w:tcW w:w="5995" w:type="dxa"/>
            <w:tcBorders>
              <w:bottom w:val="single" w:sz="18" w:space="0" w:color="476166" w:themeColor="accent1"/>
            </w:tcBorders>
            <w:shd w:val="clear" w:color="auto" w:fill="FFFFFF" w:themeFill="background1"/>
            <w:vAlign w:val="bottom"/>
          </w:tcPr>
          <w:p w14:paraId="42568BB2" w14:textId="74C76192" w:rsidR="00DF198B" w:rsidRPr="00842E7C" w:rsidRDefault="00F0584B" w:rsidP="00874FE7">
            <w:pPr>
              <w:pStyle w:val="Ttulo3"/>
            </w:pPr>
            <w:r>
              <w:rPr>
                <w:noProof/>
                <w:lang w:bidi="pt-PT"/>
              </w:rPr>
              <w:drawing>
                <wp:anchor distT="0" distB="0" distL="114300" distR="114300" simplePos="0" relativeHeight="251663360" behindDoc="0" locked="0" layoutInCell="1" allowOverlap="1" wp14:anchorId="5E004137" wp14:editId="0165371D">
                  <wp:simplePos x="0" y="0"/>
                  <wp:positionH relativeFrom="column">
                    <wp:posOffset>1301115</wp:posOffset>
                  </wp:positionH>
                  <wp:positionV relativeFrom="paragraph">
                    <wp:posOffset>-2489200</wp:posOffset>
                  </wp:positionV>
                  <wp:extent cx="1130300" cy="1130300"/>
                  <wp:effectExtent l="0" t="0" r="0" b="0"/>
                  <wp:wrapNone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812A8">
              <w:t>24 de julho de 2022</w:t>
            </w:r>
          </w:p>
          <w:p w14:paraId="0D3A020F" w14:textId="77777777" w:rsidR="00874FE7" w:rsidRPr="00842E7C" w:rsidRDefault="00CC74A2" w:rsidP="00874FE7">
            <w:pPr>
              <w:pStyle w:val="Ttulo3"/>
            </w:pPr>
            <w:sdt>
              <w:sdtPr>
                <w:id w:val="-1516760087"/>
                <w:placeholder>
                  <w:docPart w:val="B04536E2DF234065B2DE6D464F79D8F0"/>
                </w:placeholder>
                <w:temporary/>
                <w:showingPlcHdr/>
                <w15:appearance w15:val="hidden"/>
              </w:sdtPr>
              <w:sdtEndPr/>
              <w:sdtContent>
                <w:r w:rsidR="00874FE7" w:rsidRPr="00842E7C">
                  <w:rPr>
                    <w:lang w:bidi="pt-PT"/>
                  </w:rPr>
                  <w:t>—</w:t>
                </w:r>
              </w:sdtContent>
            </w:sdt>
          </w:p>
          <w:p w14:paraId="056DBD7D" w14:textId="0FADEC99" w:rsidR="00DF198B" w:rsidRPr="00842E7C" w:rsidRDefault="00E812A8" w:rsidP="00874FE7">
            <w:pPr>
              <w:pStyle w:val="Ttulo3"/>
            </w:pPr>
            <w:r>
              <w:t>Programação</w:t>
            </w:r>
          </w:p>
          <w:p w14:paraId="5E0B1530" w14:textId="77777777" w:rsidR="00DF198B" w:rsidRPr="00842E7C" w:rsidRDefault="00CC74A2" w:rsidP="00874FE7">
            <w:pPr>
              <w:pStyle w:val="Ttulo3"/>
            </w:pPr>
            <w:sdt>
              <w:sdtPr>
                <w:id w:val="1492440299"/>
                <w:placeholder>
                  <w:docPart w:val="2777B45CD7E746DF8AFC9652ABF1897D"/>
                </w:placeholder>
                <w:temporary/>
                <w:showingPlcHdr/>
                <w15:appearance w15:val="hidden"/>
              </w:sdtPr>
              <w:sdtEndPr/>
              <w:sdtContent>
                <w:r w:rsidR="00874FE7" w:rsidRPr="00842E7C">
                  <w:rPr>
                    <w:lang w:bidi="pt-PT"/>
                  </w:rPr>
                  <w:t>—</w:t>
                </w:r>
              </w:sdtContent>
            </w:sdt>
          </w:p>
          <w:p w14:paraId="53147DFB" w14:textId="3787FF10" w:rsidR="00E812A8" w:rsidRDefault="00E812A8" w:rsidP="00E812A8">
            <w:pPr>
              <w:pStyle w:val="Ttulo3"/>
            </w:pPr>
            <w:r>
              <w:t>Tiago Cabaça 81744</w:t>
            </w:r>
          </w:p>
          <w:p w14:paraId="7750D3AA" w14:textId="1D6D0F83" w:rsidR="00E812A8" w:rsidRPr="00E812A8" w:rsidRDefault="00E812A8" w:rsidP="00E812A8">
            <w:pPr>
              <w:jc w:val="center"/>
              <w:rPr>
                <w:sz w:val="36"/>
                <w:szCs w:val="36"/>
              </w:rPr>
            </w:pPr>
            <w:r w:rsidRPr="00E812A8">
              <w:rPr>
                <w:sz w:val="36"/>
                <w:szCs w:val="36"/>
              </w:rPr>
              <w:t>Francisco Diniz 81809</w:t>
            </w:r>
          </w:p>
          <w:p w14:paraId="1CA3010B" w14:textId="77777777" w:rsidR="00DF198B" w:rsidRPr="00842E7C" w:rsidRDefault="00DF198B" w:rsidP="00DF198B"/>
        </w:tc>
        <w:tc>
          <w:tcPr>
            <w:tcW w:w="2398" w:type="dxa"/>
            <w:gridSpan w:val="4"/>
            <w:vAlign w:val="bottom"/>
          </w:tcPr>
          <w:p w14:paraId="346BC3BC" w14:textId="77777777" w:rsidR="00DF198B" w:rsidRPr="00842E7C" w:rsidRDefault="00DF198B" w:rsidP="00DF198B">
            <w:pPr>
              <w:jc w:val="center"/>
            </w:pPr>
          </w:p>
        </w:tc>
      </w:tr>
      <w:tr w:rsidR="00DF198B" w:rsidRPr="00842E7C" w14:paraId="4D070177" w14:textId="77777777" w:rsidTr="00185F4A">
        <w:tc>
          <w:tcPr>
            <w:tcW w:w="2340" w:type="dxa"/>
            <w:gridSpan w:val="3"/>
          </w:tcPr>
          <w:p w14:paraId="44145D86" w14:textId="77777777" w:rsidR="00DF198B" w:rsidRPr="00842E7C" w:rsidRDefault="00DF198B"/>
        </w:tc>
        <w:tc>
          <w:tcPr>
            <w:tcW w:w="6120" w:type="dxa"/>
            <w:gridSpan w:val="3"/>
          </w:tcPr>
          <w:p w14:paraId="5C54C7DA" w14:textId="77777777" w:rsidR="00DF198B" w:rsidRPr="00842E7C" w:rsidRDefault="00DF198B"/>
        </w:tc>
        <w:tc>
          <w:tcPr>
            <w:tcW w:w="2330" w:type="dxa"/>
            <w:gridSpan w:val="3"/>
          </w:tcPr>
          <w:p w14:paraId="3B83DECC" w14:textId="77777777" w:rsidR="00DF198B" w:rsidRPr="00842E7C" w:rsidRDefault="00DF198B"/>
        </w:tc>
      </w:tr>
    </w:tbl>
    <w:p w14:paraId="20D00567" w14:textId="77777777" w:rsidR="00DF198B" w:rsidRPr="00842E7C" w:rsidRDefault="00DF198B"/>
    <w:p w14:paraId="676C0BB8" w14:textId="77777777" w:rsidR="009611A0" w:rsidRPr="00842E7C" w:rsidRDefault="009611A0"/>
    <w:p w14:paraId="370A80BD" w14:textId="77777777" w:rsidR="009611A0" w:rsidRPr="00842E7C" w:rsidRDefault="009611A0"/>
    <w:p w14:paraId="28F9A5E8" w14:textId="229209C7" w:rsidR="00B56DAE" w:rsidRDefault="00B56DAE"/>
    <w:p w14:paraId="4CF9F405" w14:textId="63B3F1DD" w:rsidR="00B56DAE" w:rsidRDefault="00B56DAE"/>
    <w:tbl>
      <w:tblPr>
        <w:tblW w:w="12245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642"/>
        <w:gridCol w:w="6486"/>
        <w:gridCol w:w="797"/>
      </w:tblGrid>
      <w:tr w:rsidR="00B56DAE" w:rsidRPr="00C85EF0" w14:paraId="69595EFF" w14:textId="77777777" w:rsidTr="005B3F35">
        <w:trPr>
          <w:trHeight w:val="1800"/>
        </w:trPr>
        <w:tc>
          <w:tcPr>
            <w:tcW w:w="4320" w:type="dxa"/>
          </w:tcPr>
          <w:p w14:paraId="2C134F0A" w14:textId="3D2EC090" w:rsidR="00B56DAE" w:rsidRPr="00C85EF0" w:rsidRDefault="002C1BA5" w:rsidP="005B3F35">
            <w:pPr>
              <w:rPr>
                <w:noProof/>
              </w:rPr>
            </w:pPr>
            <w:r>
              <w:rPr>
                <w:noProof/>
                <w:lang w:bidi="pt-PT"/>
              </w:rPr>
              <w:drawing>
                <wp:anchor distT="0" distB="0" distL="114300" distR="114300" simplePos="0" relativeHeight="251667456" behindDoc="0" locked="0" layoutInCell="1" allowOverlap="1" wp14:anchorId="14DA0EE9" wp14:editId="62404A1C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-630555</wp:posOffset>
                  </wp:positionV>
                  <wp:extent cx="2781935" cy="9806940"/>
                  <wp:effectExtent l="0" t="0" r="0" b="381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935" cy="9806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2" w:type="dxa"/>
          </w:tcPr>
          <w:p w14:paraId="7BCC09B2" w14:textId="1C835726" w:rsidR="00B56DAE" w:rsidRPr="00C85EF0" w:rsidRDefault="00B56DAE" w:rsidP="005B3F35">
            <w:pPr>
              <w:rPr>
                <w:noProof/>
              </w:rPr>
            </w:pPr>
          </w:p>
        </w:tc>
        <w:tc>
          <w:tcPr>
            <w:tcW w:w="7283" w:type="dxa"/>
            <w:gridSpan w:val="2"/>
          </w:tcPr>
          <w:p w14:paraId="5D9CF46A" w14:textId="0693D8D7" w:rsidR="00B56DAE" w:rsidRPr="00C85EF0" w:rsidRDefault="003F0F8A" w:rsidP="005B3F35">
            <w:pPr>
              <w:rPr>
                <w:noProof/>
              </w:rPr>
            </w:pPr>
            <w:r>
              <w:rPr>
                <w:noProof/>
                <w:lang w:bidi="pt-PT"/>
              </w:rPr>
              <w:drawing>
                <wp:anchor distT="0" distB="0" distL="114300" distR="114300" simplePos="0" relativeHeight="251666431" behindDoc="0" locked="0" layoutInCell="1" allowOverlap="1" wp14:anchorId="7157C3FF" wp14:editId="1E2D009E">
                  <wp:simplePos x="0" y="0"/>
                  <wp:positionH relativeFrom="column">
                    <wp:posOffset>-3049904</wp:posOffset>
                  </wp:positionH>
                  <wp:positionV relativeFrom="paragraph">
                    <wp:posOffset>-630555</wp:posOffset>
                  </wp:positionV>
                  <wp:extent cx="2773680" cy="9799320"/>
                  <wp:effectExtent l="0" t="0" r="762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680" cy="9799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6DAE" w:rsidRPr="00C85EF0">
              <w:rPr>
                <w:noProof/>
                <w:lang w:bidi="pt-PT"/>
              </w:rPr>
              <w:drawing>
                <wp:anchor distT="0" distB="0" distL="114300" distR="114300" simplePos="0" relativeHeight="251665408" behindDoc="1" locked="0" layoutInCell="1" allowOverlap="1" wp14:anchorId="59D3B19F" wp14:editId="5CF9B4F1">
                  <wp:simplePos x="0" y="0"/>
                  <wp:positionH relativeFrom="column">
                    <wp:posOffset>-1270</wp:posOffset>
                  </wp:positionH>
                  <wp:positionV relativeFrom="page">
                    <wp:posOffset>-151130</wp:posOffset>
                  </wp:positionV>
                  <wp:extent cx="4863600" cy="1144800"/>
                  <wp:effectExtent l="0" t="0" r="0" b="0"/>
                  <wp:wrapNone/>
                  <wp:docPr id="9" name="Imagem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600" cy="11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26F46" w:rsidRPr="00C85EF0" w14:paraId="0628CF16" w14:textId="77777777" w:rsidTr="005B3F35">
        <w:trPr>
          <w:trHeight w:val="4858"/>
        </w:trPr>
        <w:tc>
          <w:tcPr>
            <w:tcW w:w="4320" w:type="dxa"/>
          </w:tcPr>
          <w:p w14:paraId="249E4A55" w14:textId="5D725781" w:rsidR="00B56DAE" w:rsidRPr="00C85EF0" w:rsidRDefault="00B56DAE" w:rsidP="005B3F35">
            <w:pPr>
              <w:rPr>
                <w:noProof/>
              </w:rPr>
            </w:pPr>
          </w:p>
        </w:tc>
        <w:tc>
          <w:tcPr>
            <w:tcW w:w="642" w:type="dxa"/>
          </w:tcPr>
          <w:p w14:paraId="679675B8" w14:textId="68D4F7CA" w:rsidR="00B56DAE" w:rsidRPr="00C85EF0" w:rsidRDefault="00B56DAE" w:rsidP="005B3F35">
            <w:pPr>
              <w:rPr>
                <w:noProof/>
              </w:rPr>
            </w:pPr>
          </w:p>
        </w:tc>
        <w:tc>
          <w:tcPr>
            <w:tcW w:w="6486" w:type="dxa"/>
          </w:tcPr>
          <w:p w14:paraId="4BF726BF" w14:textId="4AA38465" w:rsidR="003F0F8A" w:rsidRDefault="00D16C3F" w:rsidP="003F0F8A">
            <w:pPr>
              <w:pStyle w:val="Ttulo1"/>
              <w:jc w:val="left"/>
              <w:rPr>
                <w:noProof/>
              </w:rPr>
            </w:pPr>
            <w:r w:rsidRPr="00D16C3F">
              <w:rPr>
                <w:noProof/>
              </w:rPr>
              <w:t>ÍNDICE</w:t>
            </w:r>
          </w:p>
          <w:p w14:paraId="174E4CB6" w14:textId="77777777" w:rsidR="003F0F8A" w:rsidRDefault="003F0F8A" w:rsidP="00D16C3F"/>
          <w:p w14:paraId="36F2715B" w14:textId="77777777" w:rsidR="003F0F8A" w:rsidRDefault="003F0F8A" w:rsidP="00D16C3F"/>
          <w:p w14:paraId="526894F3" w14:textId="77777777" w:rsidR="003F0F8A" w:rsidRDefault="003F0F8A" w:rsidP="00D16C3F"/>
          <w:p w14:paraId="0CA5EFCE" w14:textId="242A5752" w:rsidR="003F0F8A" w:rsidRDefault="003F0F8A" w:rsidP="00D16C3F"/>
          <w:p w14:paraId="0764AA7A" w14:textId="3BECBAF3" w:rsidR="003F0F8A" w:rsidRDefault="003F0F8A" w:rsidP="00D16C3F"/>
          <w:p w14:paraId="03CCD1B3" w14:textId="63957633" w:rsidR="003F0F8A" w:rsidRDefault="003F0F8A" w:rsidP="00D16C3F"/>
          <w:p w14:paraId="77E468E0" w14:textId="77777777" w:rsidR="003F0F8A" w:rsidRDefault="003F0F8A" w:rsidP="00D16C3F"/>
          <w:p w14:paraId="0735EF19" w14:textId="77777777" w:rsidR="003F0F8A" w:rsidRDefault="003F0F8A" w:rsidP="00D16C3F"/>
          <w:p w14:paraId="608DAF73" w14:textId="77777777" w:rsidR="003F0F8A" w:rsidRDefault="003F0F8A" w:rsidP="003F0F8A">
            <w:pPr>
              <w:rPr>
                <w:noProof/>
                <w:color w:val="476166" w:themeColor="accent1"/>
                <w:sz w:val="32"/>
              </w:rPr>
            </w:pPr>
            <w:r>
              <w:rPr>
                <w:noProof/>
                <w:color w:val="476166" w:themeColor="accent1"/>
                <w:sz w:val="32"/>
              </w:rPr>
              <w:t>Objetivos</w:t>
            </w:r>
            <w:r w:rsidRPr="0021502B">
              <w:rPr>
                <w:noProof/>
                <w:color w:val="476166" w:themeColor="accent1"/>
                <w:sz w:val="32"/>
              </w:rPr>
              <w:t xml:space="preserve"> ..………....….….…..………….….…….3</w:t>
            </w:r>
          </w:p>
          <w:p w14:paraId="3690B91A" w14:textId="77777777" w:rsidR="003F0F8A" w:rsidRPr="0021502B" w:rsidRDefault="003F0F8A" w:rsidP="003F0F8A">
            <w:pPr>
              <w:rPr>
                <w:noProof/>
                <w:color w:val="476166" w:themeColor="accent1"/>
                <w:sz w:val="32"/>
              </w:rPr>
            </w:pPr>
            <w:r w:rsidRPr="0021502B">
              <w:rPr>
                <w:noProof/>
                <w:color w:val="476166" w:themeColor="accent1"/>
                <w:sz w:val="32"/>
              </w:rPr>
              <w:t xml:space="preserve"> </w:t>
            </w:r>
          </w:p>
          <w:p w14:paraId="6919EA9E" w14:textId="77777777" w:rsidR="003F0F8A" w:rsidRDefault="003F0F8A" w:rsidP="003F0F8A">
            <w:pPr>
              <w:rPr>
                <w:noProof/>
                <w:color w:val="476166" w:themeColor="accent1"/>
                <w:sz w:val="32"/>
              </w:rPr>
            </w:pPr>
            <w:r>
              <w:rPr>
                <w:noProof/>
                <w:color w:val="476166" w:themeColor="accent1"/>
                <w:sz w:val="32"/>
              </w:rPr>
              <w:t>Introdução</w:t>
            </w:r>
            <w:r w:rsidRPr="0021502B">
              <w:rPr>
                <w:noProof/>
                <w:color w:val="476166" w:themeColor="accent1"/>
                <w:sz w:val="32"/>
              </w:rPr>
              <w:t>………..…..….….…….............…….4</w:t>
            </w:r>
          </w:p>
          <w:p w14:paraId="224A96E0" w14:textId="77777777" w:rsidR="003F0F8A" w:rsidRDefault="003F0F8A" w:rsidP="003F0F8A">
            <w:pPr>
              <w:rPr>
                <w:noProof/>
                <w:color w:val="476166" w:themeColor="accent1"/>
                <w:sz w:val="32"/>
              </w:rPr>
            </w:pPr>
          </w:p>
          <w:p w14:paraId="228AE34C" w14:textId="77777777" w:rsidR="003F0F8A" w:rsidRDefault="003F0F8A" w:rsidP="003F0F8A">
            <w:pPr>
              <w:rPr>
                <w:noProof/>
                <w:color w:val="476166" w:themeColor="accent1"/>
                <w:sz w:val="28"/>
                <w:szCs w:val="22"/>
              </w:rPr>
            </w:pPr>
            <w:r>
              <w:rPr>
                <w:noProof/>
                <w:color w:val="476166" w:themeColor="accent1"/>
                <w:sz w:val="28"/>
                <w:szCs w:val="22"/>
              </w:rPr>
              <w:t xml:space="preserve">        </w:t>
            </w:r>
            <w:r w:rsidRPr="00B40CD9">
              <w:rPr>
                <w:noProof/>
                <w:color w:val="476166" w:themeColor="accent1"/>
                <w:sz w:val="28"/>
                <w:szCs w:val="22"/>
              </w:rPr>
              <w:t>Abordagem adaptada………..…</w:t>
            </w:r>
            <w:r>
              <w:rPr>
                <w:noProof/>
                <w:color w:val="476166" w:themeColor="accent1"/>
                <w:sz w:val="28"/>
                <w:szCs w:val="22"/>
              </w:rPr>
              <w:t>.</w:t>
            </w:r>
            <w:r w:rsidRPr="00B40CD9">
              <w:rPr>
                <w:noProof/>
                <w:color w:val="476166" w:themeColor="accent1"/>
                <w:sz w:val="28"/>
                <w:szCs w:val="22"/>
              </w:rPr>
              <w:t>…...........…….</w:t>
            </w:r>
            <w:r w:rsidRPr="00B40CD9">
              <w:rPr>
                <w:noProof/>
                <w:color w:val="476166" w:themeColor="accent1"/>
                <w:sz w:val="32"/>
              </w:rPr>
              <w:t>4</w:t>
            </w:r>
            <w:r>
              <w:rPr>
                <w:noProof/>
                <w:color w:val="476166" w:themeColor="accent1"/>
                <w:sz w:val="28"/>
                <w:szCs w:val="22"/>
              </w:rPr>
              <w:t xml:space="preserve">        </w:t>
            </w:r>
          </w:p>
          <w:p w14:paraId="453E9EDE" w14:textId="77777777" w:rsidR="003F0F8A" w:rsidRDefault="003F0F8A" w:rsidP="003F0F8A">
            <w:pPr>
              <w:rPr>
                <w:noProof/>
                <w:color w:val="476166" w:themeColor="accent1"/>
                <w:sz w:val="28"/>
                <w:szCs w:val="22"/>
              </w:rPr>
            </w:pPr>
          </w:p>
          <w:p w14:paraId="0E6196B3" w14:textId="77777777" w:rsidR="003F0F8A" w:rsidRPr="00B40CD9" w:rsidRDefault="003F0F8A" w:rsidP="003F0F8A">
            <w:pPr>
              <w:rPr>
                <w:noProof/>
                <w:color w:val="476166" w:themeColor="accent1"/>
                <w:sz w:val="28"/>
                <w:szCs w:val="22"/>
              </w:rPr>
            </w:pPr>
            <w:r>
              <w:rPr>
                <w:noProof/>
                <w:color w:val="476166" w:themeColor="accent1"/>
                <w:sz w:val="28"/>
                <w:szCs w:val="22"/>
              </w:rPr>
              <w:t xml:space="preserve">        Materiais e Métodos</w:t>
            </w:r>
            <w:r w:rsidRPr="00B40CD9">
              <w:rPr>
                <w:noProof/>
                <w:color w:val="476166" w:themeColor="accent1"/>
                <w:sz w:val="28"/>
                <w:szCs w:val="22"/>
              </w:rPr>
              <w:t>………</w:t>
            </w:r>
            <w:r>
              <w:rPr>
                <w:noProof/>
                <w:color w:val="476166" w:themeColor="accent1"/>
                <w:sz w:val="28"/>
                <w:szCs w:val="22"/>
              </w:rPr>
              <w:t>..</w:t>
            </w:r>
            <w:r w:rsidRPr="00B40CD9">
              <w:rPr>
                <w:noProof/>
                <w:color w:val="476166" w:themeColor="accent1"/>
                <w:sz w:val="28"/>
                <w:szCs w:val="22"/>
              </w:rPr>
              <w:t>..…</w:t>
            </w:r>
            <w:r>
              <w:rPr>
                <w:noProof/>
                <w:color w:val="476166" w:themeColor="accent1"/>
                <w:sz w:val="28"/>
                <w:szCs w:val="22"/>
              </w:rPr>
              <w:t>.</w:t>
            </w:r>
            <w:r w:rsidRPr="00B40CD9">
              <w:rPr>
                <w:noProof/>
                <w:color w:val="476166" w:themeColor="accent1"/>
                <w:sz w:val="28"/>
                <w:szCs w:val="22"/>
              </w:rPr>
              <w:t>…...........…….</w:t>
            </w:r>
            <w:r w:rsidRPr="00B40CD9">
              <w:rPr>
                <w:noProof/>
                <w:color w:val="476166" w:themeColor="accent1"/>
                <w:sz w:val="32"/>
              </w:rPr>
              <w:t>4</w:t>
            </w:r>
          </w:p>
          <w:p w14:paraId="50DF01A8" w14:textId="77777777" w:rsidR="003F0F8A" w:rsidRDefault="003F0F8A" w:rsidP="003F0F8A">
            <w:pPr>
              <w:rPr>
                <w:noProof/>
                <w:color w:val="476166" w:themeColor="accent1"/>
                <w:sz w:val="32"/>
              </w:rPr>
            </w:pPr>
          </w:p>
          <w:p w14:paraId="164F5F74" w14:textId="77777777" w:rsidR="003F0F8A" w:rsidRDefault="003F0F8A" w:rsidP="003F0F8A">
            <w:pPr>
              <w:rPr>
                <w:noProof/>
                <w:color w:val="476166" w:themeColor="accent1"/>
                <w:sz w:val="32"/>
              </w:rPr>
            </w:pPr>
            <w:r>
              <w:rPr>
                <w:noProof/>
                <w:color w:val="476166" w:themeColor="accent1"/>
                <w:sz w:val="32"/>
              </w:rPr>
              <w:t>Desenvolvimento</w:t>
            </w:r>
            <w:r w:rsidRPr="0021502B">
              <w:rPr>
                <w:noProof/>
                <w:color w:val="476166" w:themeColor="accent1"/>
                <w:sz w:val="32"/>
              </w:rPr>
              <w:t>………..…..….….……......….</w:t>
            </w:r>
            <w:r>
              <w:rPr>
                <w:noProof/>
                <w:color w:val="476166" w:themeColor="accent1"/>
                <w:sz w:val="32"/>
              </w:rPr>
              <w:t>5</w:t>
            </w:r>
          </w:p>
          <w:p w14:paraId="4DF6EB24" w14:textId="038024C5" w:rsidR="003F0F8A" w:rsidRPr="0021502B" w:rsidRDefault="003F0F8A" w:rsidP="003F0F8A">
            <w:pPr>
              <w:rPr>
                <w:noProof/>
                <w:color w:val="476166" w:themeColor="accent1"/>
                <w:sz w:val="32"/>
              </w:rPr>
            </w:pPr>
          </w:p>
          <w:p w14:paraId="7F3410A5" w14:textId="318D629F" w:rsidR="003F0F8A" w:rsidRDefault="00D624E4" w:rsidP="003F0F8A">
            <w:pPr>
              <w:pStyle w:val="ndice"/>
              <w:rPr>
                <w:noProof/>
              </w:rPr>
            </w:pPr>
            <w:r>
              <w:rPr>
                <w:noProof/>
              </w:rPr>
              <w:t>Conclusão</w:t>
            </w:r>
            <w:r w:rsidR="003F0F8A" w:rsidRPr="0021502B">
              <w:rPr>
                <w:noProof/>
              </w:rPr>
              <w:t>..………..…....……..….….</w:t>
            </w:r>
            <w:r w:rsidR="003F0F8A">
              <w:rPr>
                <w:noProof/>
              </w:rPr>
              <w:t>.</w:t>
            </w:r>
            <w:r w:rsidR="003F0F8A" w:rsidRPr="0021502B">
              <w:rPr>
                <w:noProof/>
              </w:rPr>
              <w:t>..…</w:t>
            </w:r>
            <w:r>
              <w:rPr>
                <w:noProof/>
              </w:rPr>
              <w:t>…</w:t>
            </w:r>
            <w:r w:rsidR="003F0F8A" w:rsidRPr="0021502B">
              <w:rPr>
                <w:noProof/>
              </w:rPr>
              <w:t>…….6</w:t>
            </w:r>
          </w:p>
          <w:p w14:paraId="5301E8F1" w14:textId="77777777" w:rsidR="003F0F8A" w:rsidRDefault="003F0F8A" w:rsidP="003F0F8A">
            <w:pPr>
              <w:pStyle w:val="ndice"/>
              <w:rPr>
                <w:noProof/>
              </w:rPr>
            </w:pPr>
          </w:p>
          <w:p w14:paraId="71532316" w14:textId="77777777" w:rsidR="003F0F8A" w:rsidRDefault="003F0F8A" w:rsidP="003F0F8A">
            <w:pPr>
              <w:pStyle w:val="ndice"/>
              <w:rPr>
                <w:noProof/>
              </w:rPr>
            </w:pPr>
          </w:p>
          <w:p w14:paraId="1ED4DC5F" w14:textId="77777777" w:rsidR="003F0F8A" w:rsidRDefault="003F0F8A" w:rsidP="003F0F8A">
            <w:pPr>
              <w:pStyle w:val="ndice"/>
              <w:rPr>
                <w:noProof/>
              </w:rPr>
            </w:pPr>
          </w:p>
          <w:p w14:paraId="75FC084F" w14:textId="77777777" w:rsidR="003F0F8A" w:rsidRDefault="003F0F8A" w:rsidP="003F0F8A">
            <w:pPr>
              <w:pStyle w:val="ndice"/>
              <w:rPr>
                <w:noProof/>
              </w:rPr>
            </w:pPr>
          </w:p>
          <w:p w14:paraId="4D03356D" w14:textId="77777777" w:rsidR="003F0F8A" w:rsidRDefault="003F0F8A" w:rsidP="003F0F8A">
            <w:pPr>
              <w:pStyle w:val="ndice"/>
              <w:rPr>
                <w:noProof/>
              </w:rPr>
            </w:pPr>
          </w:p>
          <w:p w14:paraId="122F01B1" w14:textId="60D7AC8B" w:rsidR="003F0F8A" w:rsidRPr="003F0F8A" w:rsidRDefault="003F0F8A" w:rsidP="003F0F8A">
            <w:pPr>
              <w:pStyle w:val="ndice"/>
              <w:rPr>
                <w:noProof/>
              </w:rPr>
            </w:pPr>
          </w:p>
        </w:tc>
        <w:tc>
          <w:tcPr>
            <w:tcW w:w="797" w:type="dxa"/>
          </w:tcPr>
          <w:p w14:paraId="3060A1B8" w14:textId="77777777" w:rsidR="00B56DAE" w:rsidRPr="00C85EF0" w:rsidRDefault="00B56DAE" w:rsidP="005B3F35">
            <w:pPr>
              <w:rPr>
                <w:noProof/>
              </w:rPr>
            </w:pPr>
          </w:p>
        </w:tc>
      </w:tr>
    </w:tbl>
    <w:p w14:paraId="0C5E878E" w14:textId="1691E81A" w:rsidR="003F0F8A" w:rsidRDefault="003F0F8A"/>
    <w:p w14:paraId="7681F526" w14:textId="0F2563C7" w:rsidR="003F0F8A" w:rsidRDefault="003F0F8A"/>
    <w:p w14:paraId="6D956007" w14:textId="77777777" w:rsidR="009611A0" w:rsidRPr="00842E7C" w:rsidRDefault="009611A0"/>
    <w:p w14:paraId="218316FF" w14:textId="260EBF2C" w:rsidR="00DF198B" w:rsidRPr="00842E7C" w:rsidRDefault="002D2200" w:rsidP="002D2200">
      <w:pPr>
        <w:pStyle w:val="ncoraGrfica"/>
      </w:pPr>
      <w:r w:rsidRPr="00842E7C">
        <w:rPr>
          <w:noProof/>
          <w:lang w:bidi="pt-PT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039865D" wp14:editId="2D81FBDA">
                <wp:simplePos x="0" y="0"/>
                <wp:positionH relativeFrom="column">
                  <wp:posOffset>9525</wp:posOffset>
                </wp:positionH>
                <wp:positionV relativeFrom="paragraph">
                  <wp:posOffset>7620</wp:posOffset>
                </wp:positionV>
                <wp:extent cx="6857365" cy="9486900"/>
                <wp:effectExtent l="0" t="0" r="635" b="0"/>
                <wp:wrapNone/>
                <wp:docPr id="2" name="Retâ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365" cy="9486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2898D" id="Retângulo 2" o:spid="_x0000_s1026" alt="&quot;&quot;" style="position:absolute;margin-left:.75pt;margin-top:.6pt;width:539.95pt;height:747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" fillcolor="#476166 [3204]" stroked="f" strokeweight="2pt">
                <v:stroke miterlimit="4"/>
                <v:textbox inset="3pt,3pt,3pt,3pt"/>
              </v:rect>
            </w:pict>
          </mc:Fallback>
        </mc:AlternateContent>
      </w:r>
      <w:r w:rsidRPr="00842E7C">
        <w:rPr>
          <w:noProof/>
          <w:lang w:bidi="pt-PT"/>
        </w:rPr>
        <w:drawing>
          <wp:anchor distT="0" distB="0" distL="114300" distR="114300" simplePos="0" relativeHeight="251660288" behindDoc="1" locked="0" layoutInCell="1" allowOverlap="1" wp14:anchorId="3C720AF0" wp14:editId="15410660">
            <wp:simplePos x="0" y="0"/>
            <wp:positionH relativeFrom="margin">
              <wp:align>center</wp:align>
            </wp:positionH>
            <wp:positionV relativeFrom="paragraph">
              <wp:align>top</wp:align>
            </wp:positionV>
            <wp:extent cx="6858000" cy="9526905"/>
            <wp:effectExtent l="0" t="0" r="0" b="0"/>
            <wp:wrapNone/>
            <wp:docPr id="3" name="Imagem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-01.png"/>
                    <pic:cNvPicPr/>
                  </pic:nvPicPr>
                  <pic:blipFill>
                    <a:blip r:embed="rId11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2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158"/>
        <w:gridCol w:w="542"/>
        <w:gridCol w:w="540"/>
        <w:gridCol w:w="1076"/>
        <w:gridCol w:w="2158"/>
        <w:gridCol w:w="1087"/>
        <w:gridCol w:w="540"/>
        <w:gridCol w:w="540"/>
        <w:gridCol w:w="2158"/>
      </w:tblGrid>
      <w:tr w:rsidR="002D2200" w:rsidRPr="00842E7C" w14:paraId="752D59B7" w14:textId="77777777" w:rsidTr="00185F4A">
        <w:trPr>
          <w:trHeight w:val="1152"/>
        </w:trPr>
        <w:tc>
          <w:tcPr>
            <w:tcW w:w="2158" w:type="dxa"/>
          </w:tcPr>
          <w:p w14:paraId="3D160842" w14:textId="77777777" w:rsidR="002D2200" w:rsidRPr="00842E7C" w:rsidRDefault="002D2200"/>
        </w:tc>
        <w:tc>
          <w:tcPr>
            <w:tcW w:w="2158" w:type="dxa"/>
            <w:gridSpan w:val="3"/>
            <w:tcBorders>
              <w:bottom w:val="single" w:sz="18" w:space="0" w:color="476166" w:themeColor="accent1"/>
            </w:tcBorders>
          </w:tcPr>
          <w:p w14:paraId="11479ABB" w14:textId="5223B071" w:rsidR="002D2200" w:rsidRPr="00842E7C" w:rsidRDefault="002D2200"/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0307A7BE" w14:textId="10F7825A" w:rsidR="002D2200" w:rsidRPr="00842E7C" w:rsidRDefault="002D2200"/>
        </w:tc>
        <w:tc>
          <w:tcPr>
            <w:tcW w:w="2167" w:type="dxa"/>
            <w:gridSpan w:val="3"/>
            <w:tcBorders>
              <w:bottom w:val="single" w:sz="18" w:space="0" w:color="476166" w:themeColor="accent1"/>
            </w:tcBorders>
          </w:tcPr>
          <w:p w14:paraId="57BAD327" w14:textId="77777777" w:rsidR="002D2200" w:rsidRPr="00842E7C" w:rsidRDefault="002D2200"/>
        </w:tc>
        <w:tc>
          <w:tcPr>
            <w:tcW w:w="2158" w:type="dxa"/>
          </w:tcPr>
          <w:p w14:paraId="354362AD" w14:textId="77777777" w:rsidR="002D2200" w:rsidRPr="00842E7C" w:rsidRDefault="002D2200"/>
        </w:tc>
      </w:tr>
      <w:tr w:rsidR="002D2200" w:rsidRPr="00842E7C" w14:paraId="001F3AF7" w14:textId="77777777" w:rsidTr="00185F4A">
        <w:trPr>
          <w:trHeight w:val="664"/>
        </w:trPr>
        <w:tc>
          <w:tcPr>
            <w:tcW w:w="2158" w:type="dxa"/>
            <w:tcBorders>
              <w:right w:val="single" w:sz="18" w:space="0" w:color="476166" w:themeColor="accent1"/>
            </w:tcBorders>
          </w:tcPr>
          <w:p w14:paraId="67D7BDA2" w14:textId="77777777" w:rsidR="002D2200" w:rsidRPr="00842E7C" w:rsidRDefault="002D2200"/>
        </w:tc>
        <w:tc>
          <w:tcPr>
            <w:tcW w:w="6483" w:type="dxa"/>
            <w:gridSpan w:val="7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A92EF4E" w14:textId="15F2CE4D" w:rsidR="002D2200" w:rsidRPr="00842E7C" w:rsidRDefault="00FB24A7" w:rsidP="00B56DAE">
            <w:pPr>
              <w:pStyle w:val="Ttulo1"/>
            </w:pPr>
            <w:r>
              <w:t>Objetivos</w:t>
            </w:r>
          </w:p>
        </w:tc>
        <w:tc>
          <w:tcPr>
            <w:tcW w:w="2158" w:type="dxa"/>
            <w:tcBorders>
              <w:left w:val="single" w:sz="18" w:space="0" w:color="476166" w:themeColor="accent1"/>
            </w:tcBorders>
          </w:tcPr>
          <w:p w14:paraId="51F35C0D" w14:textId="77777777" w:rsidR="002D2200" w:rsidRPr="00842E7C" w:rsidRDefault="002D2200"/>
        </w:tc>
      </w:tr>
      <w:tr w:rsidR="002D2200" w:rsidRPr="00842E7C" w14:paraId="0B78D143" w14:textId="77777777" w:rsidTr="00185F4A">
        <w:trPr>
          <w:trHeight w:val="311"/>
        </w:trPr>
        <w:tc>
          <w:tcPr>
            <w:tcW w:w="2158" w:type="dxa"/>
          </w:tcPr>
          <w:p w14:paraId="4925B9D8" w14:textId="77777777" w:rsidR="002D2200" w:rsidRPr="00842E7C" w:rsidRDefault="002D2200"/>
        </w:tc>
        <w:tc>
          <w:tcPr>
            <w:tcW w:w="2158" w:type="dxa"/>
            <w:gridSpan w:val="3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14:paraId="47578270" w14:textId="77777777" w:rsidR="002D2200" w:rsidRPr="00842E7C" w:rsidRDefault="002D2200"/>
        </w:tc>
        <w:tc>
          <w:tcPr>
            <w:tcW w:w="2158" w:type="dxa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14:paraId="0333EB4B" w14:textId="77777777" w:rsidR="002D2200" w:rsidRPr="00842E7C" w:rsidRDefault="002D2200"/>
        </w:tc>
        <w:tc>
          <w:tcPr>
            <w:tcW w:w="2167" w:type="dxa"/>
            <w:gridSpan w:val="3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14:paraId="79D63F3C" w14:textId="77777777" w:rsidR="002D2200" w:rsidRPr="00842E7C" w:rsidRDefault="002D2200"/>
        </w:tc>
        <w:tc>
          <w:tcPr>
            <w:tcW w:w="2158" w:type="dxa"/>
          </w:tcPr>
          <w:p w14:paraId="2B44DA56" w14:textId="77777777" w:rsidR="002D2200" w:rsidRPr="00842E7C" w:rsidRDefault="002D2200"/>
        </w:tc>
      </w:tr>
      <w:tr w:rsidR="00E74B29" w:rsidRPr="00842E7C" w14:paraId="0119677B" w14:textId="77777777" w:rsidTr="00185F4A">
        <w:trPr>
          <w:trHeight w:val="576"/>
        </w:trPr>
        <w:tc>
          <w:tcPr>
            <w:tcW w:w="2158" w:type="dxa"/>
            <w:tcBorders>
              <w:right w:val="single" w:sz="18" w:space="0" w:color="476166" w:themeColor="accent1"/>
            </w:tcBorders>
          </w:tcPr>
          <w:p w14:paraId="3500BDC6" w14:textId="77777777" w:rsidR="00E74B29" w:rsidRPr="00842E7C" w:rsidRDefault="00E74B29"/>
        </w:tc>
        <w:tc>
          <w:tcPr>
            <w:tcW w:w="1082" w:type="dxa"/>
            <w:gridSpan w:val="2"/>
            <w:tcBorders>
              <w:top w:val="single" w:sz="18" w:space="0" w:color="476166" w:themeColor="accent1"/>
              <w:left w:val="single" w:sz="18" w:space="0" w:color="476166" w:themeColor="accent1"/>
            </w:tcBorders>
            <w:shd w:val="clear" w:color="auto" w:fill="FFFFFF" w:themeFill="background1"/>
          </w:tcPr>
          <w:p w14:paraId="787D24E0" w14:textId="77777777" w:rsidR="00E74B29" w:rsidRPr="00842E7C" w:rsidRDefault="00E74B29"/>
        </w:tc>
        <w:tc>
          <w:tcPr>
            <w:tcW w:w="4321" w:type="dxa"/>
            <w:gridSpan w:val="3"/>
            <w:tcBorders>
              <w:top w:val="single" w:sz="18" w:space="0" w:color="476166" w:themeColor="accent1"/>
            </w:tcBorders>
            <w:shd w:val="clear" w:color="auto" w:fill="FFFFFF" w:themeFill="background1"/>
          </w:tcPr>
          <w:p w14:paraId="73FC9E4E" w14:textId="77777777" w:rsidR="00E74B29" w:rsidRPr="00842E7C" w:rsidRDefault="00E74B29" w:rsidP="00E74B29"/>
        </w:tc>
        <w:tc>
          <w:tcPr>
            <w:tcW w:w="1080" w:type="dxa"/>
            <w:gridSpan w:val="2"/>
            <w:tcBorders>
              <w:top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</w:tcPr>
          <w:p w14:paraId="3D521D22" w14:textId="77777777" w:rsidR="00E74B29" w:rsidRPr="00842E7C" w:rsidRDefault="00E74B29"/>
        </w:tc>
        <w:tc>
          <w:tcPr>
            <w:tcW w:w="2158" w:type="dxa"/>
            <w:tcBorders>
              <w:left w:val="single" w:sz="18" w:space="0" w:color="476166" w:themeColor="accent1"/>
            </w:tcBorders>
          </w:tcPr>
          <w:p w14:paraId="12347281" w14:textId="77777777" w:rsidR="00E74B29" w:rsidRPr="00842E7C" w:rsidRDefault="00E74B29"/>
        </w:tc>
      </w:tr>
      <w:tr w:rsidR="000E4641" w:rsidRPr="00842E7C" w14:paraId="150366FE" w14:textId="77777777" w:rsidTr="00185F4A">
        <w:trPr>
          <w:trHeight w:val="4447"/>
        </w:trPr>
        <w:tc>
          <w:tcPr>
            <w:tcW w:w="2158" w:type="dxa"/>
            <w:vMerge w:val="restart"/>
            <w:tcBorders>
              <w:right w:val="single" w:sz="18" w:space="0" w:color="476166" w:themeColor="accent1"/>
            </w:tcBorders>
          </w:tcPr>
          <w:p w14:paraId="46A37808" w14:textId="1AF437D6" w:rsidR="000E4641" w:rsidRPr="00842E7C" w:rsidRDefault="000E4641"/>
        </w:tc>
        <w:tc>
          <w:tcPr>
            <w:tcW w:w="542" w:type="dxa"/>
            <w:vMerge w:val="restart"/>
            <w:tcBorders>
              <w:left w:val="single" w:sz="18" w:space="0" w:color="476166" w:themeColor="accent1"/>
            </w:tcBorders>
            <w:shd w:val="clear" w:color="auto" w:fill="FFFFFF" w:themeFill="background1"/>
          </w:tcPr>
          <w:p w14:paraId="0840940B" w14:textId="77777777" w:rsidR="000E4641" w:rsidRPr="00842E7C" w:rsidRDefault="000E4641"/>
        </w:tc>
        <w:tc>
          <w:tcPr>
            <w:tcW w:w="540" w:type="dxa"/>
            <w:shd w:val="clear" w:color="auto" w:fill="FFFFFF" w:themeFill="background1"/>
          </w:tcPr>
          <w:p w14:paraId="307C0D5D" w14:textId="77777777" w:rsidR="000E4641" w:rsidRPr="00842E7C" w:rsidRDefault="000E4641"/>
        </w:tc>
        <w:tc>
          <w:tcPr>
            <w:tcW w:w="4321" w:type="dxa"/>
            <w:gridSpan w:val="3"/>
            <w:shd w:val="clear" w:color="auto" w:fill="FFFFFF" w:themeFill="background1"/>
          </w:tcPr>
          <w:p w14:paraId="5D9CF395" w14:textId="24CB7A1A" w:rsidR="00FB24A7" w:rsidRDefault="00F0584B" w:rsidP="00B56DAE">
            <w:pPr>
              <w:pStyle w:val="Texto"/>
            </w:pPr>
            <w:r w:rsidRPr="00F0584B">
              <w:t xml:space="preserve">Primeiramente, o presente projeto </w:t>
            </w:r>
            <w:r w:rsidR="00FB24A7">
              <w:t>tem como objetivo</w:t>
            </w:r>
            <w:r w:rsidRPr="00F0584B">
              <w:t xml:space="preserve"> a criação de um</w:t>
            </w:r>
            <w:r>
              <w:t>a aplicação</w:t>
            </w:r>
            <w:r w:rsidR="00FB24A7">
              <w:t xml:space="preserve"> </w:t>
            </w:r>
            <w:r w:rsidR="00B40CD9">
              <w:t xml:space="preserve">em Python </w:t>
            </w:r>
            <w:r w:rsidR="009001F0">
              <w:t>no âmbito da cadeira de Programação Avançada</w:t>
            </w:r>
            <w:r w:rsidRPr="00F0584B">
              <w:t>.</w:t>
            </w:r>
          </w:p>
          <w:p w14:paraId="7DFD2570" w14:textId="77777777" w:rsidR="00FB24A7" w:rsidRDefault="00FB24A7" w:rsidP="00B56DAE">
            <w:pPr>
              <w:pStyle w:val="Texto"/>
            </w:pPr>
          </w:p>
          <w:p w14:paraId="60E72823" w14:textId="28E6C535" w:rsidR="003D6A51" w:rsidRDefault="009001F0" w:rsidP="00B56DAE">
            <w:pPr>
              <w:pStyle w:val="Texto"/>
            </w:pPr>
            <w:r>
              <w:t xml:space="preserve">Neste sentido </w:t>
            </w:r>
            <w:r w:rsidR="00FB24A7">
              <w:t>o projeto</w:t>
            </w:r>
            <w:r w:rsidR="003D6A51">
              <w:t xml:space="preserve"> tem que fazer obrigatoriamente uso tanto de ficheiros locais, como imagens e músicas, assim como também uma ligação á Data Base, responsável por armazenar dados que serão </w:t>
            </w:r>
            <w:r w:rsidR="00616349">
              <w:t>providos</w:t>
            </w:r>
            <w:r w:rsidR="00B40CD9">
              <w:t xml:space="preserve"> </w:t>
            </w:r>
            <w:r w:rsidR="00C03295">
              <w:t xml:space="preserve">e utilizados </w:t>
            </w:r>
            <w:r w:rsidR="003D6A51">
              <w:t>pelo programa.</w:t>
            </w:r>
          </w:p>
          <w:p w14:paraId="3930D7E4" w14:textId="77777777" w:rsidR="003D6A51" w:rsidRDefault="003D6A51" w:rsidP="00B56DAE">
            <w:pPr>
              <w:pStyle w:val="Texto"/>
            </w:pPr>
          </w:p>
          <w:p w14:paraId="580F2D26" w14:textId="22654593" w:rsidR="000E4641" w:rsidRPr="00842E7C" w:rsidRDefault="003D6A51" w:rsidP="00B56DAE">
            <w:pPr>
              <w:pStyle w:val="Texto"/>
            </w:pPr>
            <w:r>
              <w:t>Para finalizar, o presente projeto teria ainda que evidenciar as nossas capacidades.</w:t>
            </w:r>
          </w:p>
        </w:tc>
        <w:tc>
          <w:tcPr>
            <w:tcW w:w="540" w:type="dxa"/>
            <w:shd w:val="clear" w:color="auto" w:fill="FFFFFF" w:themeFill="background1"/>
          </w:tcPr>
          <w:p w14:paraId="5943E923" w14:textId="77777777" w:rsidR="000E4641" w:rsidRPr="00842E7C" w:rsidRDefault="000E4641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540" w:type="dxa"/>
            <w:vMerge w:val="restart"/>
            <w:tcBorders>
              <w:right w:val="single" w:sz="18" w:space="0" w:color="476166" w:themeColor="accent1"/>
            </w:tcBorders>
            <w:shd w:val="clear" w:color="auto" w:fill="FFFFFF" w:themeFill="background1"/>
          </w:tcPr>
          <w:p w14:paraId="1D53D7DB" w14:textId="77777777" w:rsidR="000E4641" w:rsidRPr="00842E7C" w:rsidRDefault="000E4641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2158" w:type="dxa"/>
            <w:vMerge w:val="restart"/>
            <w:tcBorders>
              <w:left w:val="single" w:sz="18" w:space="0" w:color="476166" w:themeColor="accent1"/>
            </w:tcBorders>
          </w:tcPr>
          <w:p w14:paraId="348CB4DE" w14:textId="77777777" w:rsidR="000E4641" w:rsidRPr="00842E7C" w:rsidRDefault="000E4641"/>
        </w:tc>
      </w:tr>
      <w:tr w:rsidR="000E4641" w:rsidRPr="00842E7C" w14:paraId="0761DDD8" w14:textId="77777777" w:rsidTr="00185F4A">
        <w:trPr>
          <w:trHeight w:val="1008"/>
        </w:trPr>
        <w:tc>
          <w:tcPr>
            <w:tcW w:w="2158" w:type="dxa"/>
            <w:vMerge/>
            <w:tcBorders>
              <w:right w:val="single" w:sz="18" w:space="0" w:color="476166" w:themeColor="accent1"/>
            </w:tcBorders>
          </w:tcPr>
          <w:p w14:paraId="3E92D68C" w14:textId="77777777" w:rsidR="000E4641" w:rsidRPr="00842E7C" w:rsidRDefault="000E4641"/>
        </w:tc>
        <w:tc>
          <w:tcPr>
            <w:tcW w:w="542" w:type="dxa"/>
            <w:vMerge/>
            <w:tcBorders>
              <w:left w:val="single" w:sz="18" w:space="0" w:color="476166" w:themeColor="accent1"/>
              <w:bottom w:val="single" w:sz="18" w:space="0" w:color="476166" w:themeColor="accent1"/>
            </w:tcBorders>
            <w:shd w:val="clear" w:color="auto" w:fill="FFFFFF" w:themeFill="background1"/>
          </w:tcPr>
          <w:p w14:paraId="223D7C26" w14:textId="77777777" w:rsidR="000E4641" w:rsidRPr="00842E7C" w:rsidRDefault="000E4641"/>
        </w:tc>
        <w:tc>
          <w:tcPr>
            <w:tcW w:w="5401" w:type="dxa"/>
            <w:gridSpan w:val="5"/>
            <w:vMerge w:val="restart"/>
            <w:shd w:val="clear" w:color="auto" w:fill="FFFFFF" w:themeFill="background1"/>
          </w:tcPr>
          <w:p w14:paraId="2BD075A1" w14:textId="77777777" w:rsidR="000E4641" w:rsidRPr="00842E7C" w:rsidRDefault="000E4641">
            <w:pPr>
              <w:rPr>
                <w:rFonts w:ascii="Georgia" w:hAnsi="Georgia"/>
                <w:sz w:val="28"/>
                <w:szCs w:val="28"/>
              </w:rPr>
            </w:pPr>
            <w:r w:rsidRPr="00842E7C">
              <w:rPr>
                <w:noProof/>
                <w:lang w:bidi="pt-PT"/>
              </w:rPr>
              <w:drawing>
                <wp:inline distT="0" distB="0" distL="0" distR="0" wp14:anchorId="546E8B3C" wp14:editId="2FE06C84">
                  <wp:extent cx="3429000" cy="2895600"/>
                  <wp:effectExtent l="0" t="0" r="0" b="0"/>
                  <wp:docPr id="4" name="Imagem 4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-02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vMerge/>
            <w:tcBorders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</w:tcPr>
          <w:p w14:paraId="773D6153" w14:textId="77777777" w:rsidR="000E4641" w:rsidRPr="00842E7C" w:rsidRDefault="000E4641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2158" w:type="dxa"/>
            <w:vMerge/>
            <w:tcBorders>
              <w:left w:val="single" w:sz="18" w:space="0" w:color="476166" w:themeColor="accent1"/>
            </w:tcBorders>
          </w:tcPr>
          <w:p w14:paraId="08CBA411" w14:textId="77777777" w:rsidR="000E4641" w:rsidRPr="00842E7C" w:rsidRDefault="000E4641"/>
        </w:tc>
      </w:tr>
      <w:tr w:rsidR="000E4641" w:rsidRPr="00842E7C" w14:paraId="4D245881" w14:textId="77777777" w:rsidTr="00185F4A">
        <w:trPr>
          <w:trHeight w:val="1728"/>
        </w:trPr>
        <w:tc>
          <w:tcPr>
            <w:tcW w:w="2158" w:type="dxa"/>
            <w:vMerge w:val="restart"/>
          </w:tcPr>
          <w:p w14:paraId="50886DC0" w14:textId="77777777" w:rsidR="000E4641" w:rsidRPr="00842E7C" w:rsidRDefault="000E4641"/>
        </w:tc>
        <w:tc>
          <w:tcPr>
            <w:tcW w:w="542" w:type="dxa"/>
            <w:tcBorders>
              <w:top w:val="single" w:sz="18" w:space="0" w:color="476166" w:themeColor="accent1"/>
            </w:tcBorders>
          </w:tcPr>
          <w:p w14:paraId="1CE74721" w14:textId="77777777" w:rsidR="000E4641" w:rsidRPr="00842E7C" w:rsidRDefault="000E4641" w:rsidP="00E74B29">
            <w:pPr>
              <w:jc w:val="center"/>
            </w:pPr>
          </w:p>
        </w:tc>
        <w:tc>
          <w:tcPr>
            <w:tcW w:w="5401" w:type="dxa"/>
            <w:gridSpan w:val="5"/>
            <w:vMerge/>
          </w:tcPr>
          <w:p w14:paraId="6FA0716F" w14:textId="77777777" w:rsidR="000E4641" w:rsidRPr="00842E7C" w:rsidRDefault="000E4641" w:rsidP="00E74B29">
            <w:pPr>
              <w:jc w:val="center"/>
            </w:pPr>
          </w:p>
        </w:tc>
        <w:tc>
          <w:tcPr>
            <w:tcW w:w="540" w:type="dxa"/>
            <w:tcBorders>
              <w:top w:val="single" w:sz="18" w:space="0" w:color="476166" w:themeColor="accent1"/>
            </w:tcBorders>
          </w:tcPr>
          <w:p w14:paraId="792CB538" w14:textId="77777777" w:rsidR="000E4641" w:rsidRPr="00842E7C" w:rsidRDefault="000E4641" w:rsidP="00E74B29">
            <w:pPr>
              <w:jc w:val="center"/>
            </w:pPr>
          </w:p>
        </w:tc>
        <w:tc>
          <w:tcPr>
            <w:tcW w:w="2158" w:type="dxa"/>
            <w:vMerge w:val="restart"/>
          </w:tcPr>
          <w:p w14:paraId="433115F6" w14:textId="77777777" w:rsidR="000E4641" w:rsidRPr="00842E7C" w:rsidRDefault="000E4641"/>
        </w:tc>
      </w:tr>
      <w:tr w:rsidR="000E4641" w:rsidRPr="00842E7C" w14:paraId="37E995FC" w14:textId="77777777" w:rsidTr="00185F4A">
        <w:trPr>
          <w:trHeight w:val="1728"/>
        </w:trPr>
        <w:tc>
          <w:tcPr>
            <w:tcW w:w="2158" w:type="dxa"/>
            <w:vMerge/>
          </w:tcPr>
          <w:p w14:paraId="06643A6A" w14:textId="77777777" w:rsidR="000E4641" w:rsidRPr="00842E7C" w:rsidRDefault="000E4641"/>
        </w:tc>
        <w:tc>
          <w:tcPr>
            <w:tcW w:w="542" w:type="dxa"/>
          </w:tcPr>
          <w:p w14:paraId="4E21970D" w14:textId="77777777" w:rsidR="000E4641" w:rsidRPr="00842E7C" w:rsidRDefault="000E4641" w:rsidP="00E74B29">
            <w:pPr>
              <w:jc w:val="center"/>
            </w:pPr>
          </w:p>
        </w:tc>
        <w:tc>
          <w:tcPr>
            <w:tcW w:w="5401" w:type="dxa"/>
            <w:gridSpan w:val="5"/>
            <w:vMerge/>
          </w:tcPr>
          <w:p w14:paraId="79AC9D71" w14:textId="77777777" w:rsidR="000E4641" w:rsidRPr="00842E7C" w:rsidRDefault="000E4641" w:rsidP="00E74B29">
            <w:pPr>
              <w:jc w:val="center"/>
            </w:pPr>
          </w:p>
        </w:tc>
        <w:tc>
          <w:tcPr>
            <w:tcW w:w="540" w:type="dxa"/>
          </w:tcPr>
          <w:p w14:paraId="6E210271" w14:textId="77777777" w:rsidR="000E4641" w:rsidRPr="00842E7C" w:rsidRDefault="000E4641" w:rsidP="00E74B29">
            <w:pPr>
              <w:jc w:val="center"/>
            </w:pPr>
          </w:p>
        </w:tc>
        <w:tc>
          <w:tcPr>
            <w:tcW w:w="2158" w:type="dxa"/>
            <w:vMerge/>
          </w:tcPr>
          <w:p w14:paraId="036795C7" w14:textId="77777777" w:rsidR="000E4641" w:rsidRPr="00842E7C" w:rsidRDefault="000E4641"/>
        </w:tc>
      </w:tr>
    </w:tbl>
    <w:p w14:paraId="172BC236" w14:textId="77777777" w:rsidR="002D2200" w:rsidRPr="00842E7C" w:rsidRDefault="002D2200"/>
    <w:p w14:paraId="04C6470C" w14:textId="77777777" w:rsidR="00032539" w:rsidRPr="00842E7C" w:rsidRDefault="00032539"/>
    <w:p w14:paraId="45A03807" w14:textId="77777777" w:rsidR="00032539" w:rsidRPr="00842E7C" w:rsidRDefault="00032539"/>
    <w:p w14:paraId="2E9245E0" w14:textId="77777777" w:rsidR="00032539" w:rsidRPr="00842E7C" w:rsidRDefault="00032539"/>
    <w:p w14:paraId="3C8F7A57" w14:textId="77777777" w:rsidR="00032539" w:rsidRPr="00842E7C" w:rsidRDefault="00032539" w:rsidP="0048120C">
      <w:pPr>
        <w:pStyle w:val="ncoraGrfica"/>
      </w:pPr>
    </w:p>
    <w:p w14:paraId="67553EE2" w14:textId="77777777" w:rsidR="00E74B29" w:rsidRPr="00842E7C" w:rsidRDefault="000E4641" w:rsidP="0048120C">
      <w:pPr>
        <w:pStyle w:val="ncoraGrfica"/>
      </w:pPr>
      <w:r w:rsidRPr="00842E7C">
        <w:rPr>
          <w:noProof/>
          <w:lang w:bidi="pt-PT"/>
        </w:rPr>
        <w:drawing>
          <wp:anchor distT="0" distB="0" distL="114300" distR="114300" simplePos="0" relativeHeight="251662336" behindDoc="1" locked="0" layoutInCell="1" allowOverlap="1" wp14:anchorId="4FAFD71F" wp14:editId="27DCB1EE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861176" cy="1944000"/>
            <wp:effectExtent l="0" t="0" r="0" b="0"/>
            <wp:wrapNone/>
            <wp:docPr id="6" name="Imagem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0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176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079"/>
        <w:gridCol w:w="1079"/>
        <w:gridCol w:w="2158"/>
        <w:gridCol w:w="719"/>
        <w:gridCol w:w="719"/>
        <w:gridCol w:w="720"/>
        <w:gridCol w:w="2158"/>
        <w:gridCol w:w="1079"/>
        <w:gridCol w:w="1079"/>
      </w:tblGrid>
      <w:tr w:rsidR="0048120C" w:rsidRPr="00842E7C" w14:paraId="2F0553B6" w14:textId="77777777" w:rsidTr="00185F4A">
        <w:trPr>
          <w:trHeight w:val="2537"/>
        </w:trPr>
        <w:tc>
          <w:tcPr>
            <w:tcW w:w="2158" w:type="dxa"/>
            <w:gridSpan w:val="2"/>
          </w:tcPr>
          <w:p w14:paraId="4C5A57CA" w14:textId="77777777" w:rsidR="0048120C" w:rsidRPr="00842E7C" w:rsidRDefault="0048120C"/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40E6CB9B" w14:textId="77777777" w:rsidR="0048120C" w:rsidRPr="00842E7C" w:rsidRDefault="0048120C"/>
        </w:tc>
        <w:tc>
          <w:tcPr>
            <w:tcW w:w="2158" w:type="dxa"/>
            <w:gridSpan w:val="3"/>
            <w:tcBorders>
              <w:bottom w:val="single" w:sz="18" w:space="0" w:color="476166" w:themeColor="accent1"/>
            </w:tcBorders>
          </w:tcPr>
          <w:p w14:paraId="711DD05F" w14:textId="77777777" w:rsidR="0048120C" w:rsidRPr="00842E7C" w:rsidRDefault="0048120C"/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1FCFCF44" w14:textId="77777777" w:rsidR="0048120C" w:rsidRPr="00842E7C" w:rsidRDefault="0048120C"/>
        </w:tc>
        <w:tc>
          <w:tcPr>
            <w:tcW w:w="2158" w:type="dxa"/>
            <w:gridSpan w:val="2"/>
          </w:tcPr>
          <w:p w14:paraId="024F15D6" w14:textId="77777777" w:rsidR="0048120C" w:rsidRPr="00842E7C" w:rsidRDefault="0048120C"/>
        </w:tc>
      </w:tr>
      <w:tr w:rsidR="0048120C" w:rsidRPr="00842E7C" w14:paraId="2C215A95" w14:textId="77777777" w:rsidTr="00185F4A">
        <w:trPr>
          <w:trHeight w:val="800"/>
        </w:trPr>
        <w:tc>
          <w:tcPr>
            <w:tcW w:w="2158" w:type="dxa"/>
            <w:gridSpan w:val="2"/>
            <w:tcBorders>
              <w:right w:val="single" w:sz="18" w:space="0" w:color="476166" w:themeColor="accent1"/>
            </w:tcBorders>
          </w:tcPr>
          <w:p w14:paraId="7A6943F5" w14:textId="77777777" w:rsidR="0048120C" w:rsidRPr="00842E7C" w:rsidRDefault="0048120C"/>
        </w:tc>
        <w:tc>
          <w:tcPr>
            <w:tcW w:w="647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336112DA" w14:textId="7511874C" w:rsidR="0048120C" w:rsidRPr="00842E7C" w:rsidRDefault="0073623E" w:rsidP="0073623E">
            <w:pPr>
              <w:pStyle w:val="Ttulo1"/>
            </w:pPr>
            <w:r>
              <w:t xml:space="preserve">Introdução </w:t>
            </w:r>
          </w:p>
        </w:tc>
        <w:tc>
          <w:tcPr>
            <w:tcW w:w="2158" w:type="dxa"/>
            <w:gridSpan w:val="2"/>
            <w:tcBorders>
              <w:left w:val="single" w:sz="18" w:space="0" w:color="476166" w:themeColor="accent1"/>
            </w:tcBorders>
          </w:tcPr>
          <w:p w14:paraId="2E1D10FC" w14:textId="77777777" w:rsidR="0048120C" w:rsidRPr="00842E7C" w:rsidRDefault="0048120C"/>
        </w:tc>
      </w:tr>
      <w:tr w:rsidR="0048120C" w:rsidRPr="00842E7C" w14:paraId="2F0DC025" w14:textId="77777777" w:rsidTr="00185F4A">
        <w:tc>
          <w:tcPr>
            <w:tcW w:w="2158" w:type="dxa"/>
            <w:gridSpan w:val="2"/>
          </w:tcPr>
          <w:p w14:paraId="169CC11A" w14:textId="77777777" w:rsidR="0048120C" w:rsidRPr="00842E7C" w:rsidRDefault="0048120C"/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14:paraId="16A8B40D" w14:textId="77777777" w:rsidR="0048120C" w:rsidRPr="00842E7C" w:rsidRDefault="0048120C"/>
        </w:tc>
        <w:tc>
          <w:tcPr>
            <w:tcW w:w="2158" w:type="dxa"/>
            <w:gridSpan w:val="3"/>
            <w:tcBorders>
              <w:top w:val="single" w:sz="18" w:space="0" w:color="476166" w:themeColor="accent1"/>
            </w:tcBorders>
          </w:tcPr>
          <w:p w14:paraId="611013A3" w14:textId="77777777" w:rsidR="0048120C" w:rsidRPr="00842E7C" w:rsidRDefault="0048120C"/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14:paraId="40CE47E8" w14:textId="77777777" w:rsidR="0048120C" w:rsidRPr="00842E7C" w:rsidRDefault="0048120C"/>
        </w:tc>
        <w:tc>
          <w:tcPr>
            <w:tcW w:w="2158" w:type="dxa"/>
            <w:gridSpan w:val="2"/>
          </w:tcPr>
          <w:p w14:paraId="44A95424" w14:textId="77777777" w:rsidR="0048120C" w:rsidRPr="00842E7C" w:rsidRDefault="0048120C"/>
        </w:tc>
      </w:tr>
      <w:tr w:rsidR="0048120C" w:rsidRPr="00842E7C" w14:paraId="43B4D597" w14:textId="77777777" w:rsidTr="00185F4A">
        <w:trPr>
          <w:trHeight w:val="4546"/>
        </w:trPr>
        <w:tc>
          <w:tcPr>
            <w:tcW w:w="1079" w:type="dxa"/>
          </w:tcPr>
          <w:p w14:paraId="3D9127D4" w14:textId="77777777" w:rsidR="0048120C" w:rsidRPr="00842E7C" w:rsidRDefault="0048120C"/>
        </w:tc>
        <w:tc>
          <w:tcPr>
            <w:tcW w:w="8632" w:type="dxa"/>
            <w:gridSpan w:val="7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14:paraId="04B1C86F" w14:textId="15EBDF4A" w:rsidR="0048120C" w:rsidRPr="0054203D" w:rsidRDefault="0077013D" w:rsidP="0054203D">
            <w:pPr>
              <w:pStyle w:val="Ttulo5"/>
            </w:pPr>
            <w:r w:rsidRPr="0054203D">
              <w:t>Abordagem adaptada</w:t>
            </w:r>
          </w:p>
          <w:p w14:paraId="33630AB0" w14:textId="2D991EA0" w:rsidR="0048120C" w:rsidRDefault="0048120C" w:rsidP="0048120C"/>
          <w:p w14:paraId="6638BB63" w14:textId="0C65265C" w:rsidR="00AE7D73" w:rsidRPr="00562D26" w:rsidRDefault="00AE7D73" w:rsidP="0048120C">
            <w:pPr>
              <w:rPr>
                <w:sz w:val="26"/>
                <w:szCs w:val="26"/>
              </w:rPr>
            </w:pPr>
            <w:r>
              <w:t xml:space="preserve">       </w:t>
            </w:r>
            <w:r w:rsidRPr="00562D26">
              <w:rPr>
                <w:sz w:val="26"/>
                <w:szCs w:val="26"/>
              </w:rPr>
              <w:t>Primeiramente, fizemos uma divisão de cargas de trabalho entre os integrantes do grupo, especificando os papeis de cada um no decorrer do projeto.</w:t>
            </w:r>
          </w:p>
          <w:p w14:paraId="057354E5" w14:textId="77777777" w:rsidR="00AE7D73" w:rsidRPr="00842E7C" w:rsidRDefault="00AE7D73" w:rsidP="0048120C"/>
          <w:p w14:paraId="79B1540B" w14:textId="348C91F6" w:rsidR="0048120C" w:rsidRDefault="0077013D" w:rsidP="0077013D">
            <w:pPr>
              <w:pStyle w:val="Texto"/>
            </w:pPr>
            <w:r>
              <w:t xml:space="preserve">      Tendo em conta os objetivos do projeto, começamos por fazer uma pesquisa intensiva dos conteúdos que precisaríamos implementar, desde bibliotecas a partes especificas de código SQL</w:t>
            </w:r>
            <w:r w:rsidR="00AE7D73">
              <w:t>.</w:t>
            </w:r>
          </w:p>
          <w:p w14:paraId="0FC849C3" w14:textId="77777777" w:rsidR="00AE7D73" w:rsidRDefault="00AE7D73" w:rsidP="0077013D">
            <w:pPr>
              <w:pStyle w:val="Texto"/>
            </w:pPr>
          </w:p>
          <w:p w14:paraId="30A13B8E" w14:textId="162D0B28" w:rsidR="00562D26" w:rsidRPr="00842E7C" w:rsidRDefault="00AE7D73" w:rsidP="00562D26">
            <w:pPr>
              <w:pStyle w:val="Texto"/>
            </w:pPr>
            <w:r>
              <w:t xml:space="preserve">      Seguidamente começamos a programação base do trabalho, parte por parte, de forma </w:t>
            </w:r>
            <w:r w:rsidR="00562D26">
              <w:t>concisa de modo a não nos perdermos durante a sua execução. Ademais foi uma junção de pesquisa e tentativa e erro nas várias secções do projeto.</w:t>
            </w:r>
          </w:p>
        </w:tc>
        <w:tc>
          <w:tcPr>
            <w:tcW w:w="1079" w:type="dxa"/>
          </w:tcPr>
          <w:p w14:paraId="34769166" w14:textId="77777777" w:rsidR="0048120C" w:rsidRPr="00842E7C" w:rsidRDefault="0048120C"/>
        </w:tc>
      </w:tr>
      <w:tr w:rsidR="0048120C" w:rsidRPr="00842E7C" w14:paraId="0A5AA63E" w14:textId="77777777" w:rsidTr="00185F4A">
        <w:trPr>
          <w:trHeight w:val="730"/>
        </w:trPr>
        <w:tc>
          <w:tcPr>
            <w:tcW w:w="1079" w:type="dxa"/>
          </w:tcPr>
          <w:p w14:paraId="0B72CC0A" w14:textId="77777777" w:rsidR="0048120C" w:rsidRPr="00842E7C" w:rsidRDefault="0048120C"/>
        </w:tc>
        <w:tc>
          <w:tcPr>
            <w:tcW w:w="3956" w:type="dxa"/>
            <w:gridSpan w:val="3"/>
            <w:tcBorders>
              <w:top w:val="single" w:sz="18" w:space="0" w:color="476166" w:themeColor="accent1"/>
            </w:tcBorders>
          </w:tcPr>
          <w:p w14:paraId="4E0A485D" w14:textId="653F1362" w:rsidR="0048120C" w:rsidRPr="00842E7C" w:rsidRDefault="0054203D" w:rsidP="0048120C">
            <w:pPr>
              <w:pStyle w:val="Ttulo5"/>
            </w:pPr>
            <w:r>
              <w:t>Materiais e Métodos</w:t>
            </w:r>
          </w:p>
          <w:p w14:paraId="7B87027B" w14:textId="77777777" w:rsidR="0048120C" w:rsidRPr="00842E7C" w:rsidRDefault="0048120C" w:rsidP="0048120C"/>
        </w:tc>
        <w:tc>
          <w:tcPr>
            <w:tcW w:w="719" w:type="dxa"/>
            <w:tcBorders>
              <w:top w:val="single" w:sz="18" w:space="0" w:color="476166" w:themeColor="accent1"/>
            </w:tcBorders>
          </w:tcPr>
          <w:p w14:paraId="05771BB4" w14:textId="77777777" w:rsidR="0048120C" w:rsidRPr="00842E7C" w:rsidRDefault="0048120C"/>
        </w:tc>
        <w:tc>
          <w:tcPr>
            <w:tcW w:w="3957" w:type="dxa"/>
            <w:gridSpan w:val="3"/>
            <w:tcBorders>
              <w:top w:val="single" w:sz="18" w:space="0" w:color="476166" w:themeColor="accent1"/>
            </w:tcBorders>
          </w:tcPr>
          <w:p w14:paraId="456E74F9" w14:textId="77777777" w:rsidR="0048120C" w:rsidRPr="00842E7C" w:rsidRDefault="0048120C"/>
        </w:tc>
        <w:tc>
          <w:tcPr>
            <w:tcW w:w="1079" w:type="dxa"/>
          </w:tcPr>
          <w:p w14:paraId="398A5138" w14:textId="77777777" w:rsidR="0048120C" w:rsidRPr="00842E7C" w:rsidRDefault="0048120C"/>
        </w:tc>
      </w:tr>
      <w:tr w:rsidR="0048120C" w:rsidRPr="00842E7C" w14:paraId="01D565A5" w14:textId="77777777" w:rsidTr="009611A0">
        <w:trPr>
          <w:trHeight w:val="4995"/>
        </w:trPr>
        <w:tc>
          <w:tcPr>
            <w:tcW w:w="1079" w:type="dxa"/>
          </w:tcPr>
          <w:p w14:paraId="52A84448" w14:textId="77777777" w:rsidR="0048120C" w:rsidRPr="00842E7C" w:rsidRDefault="0048120C"/>
        </w:tc>
        <w:tc>
          <w:tcPr>
            <w:tcW w:w="3956" w:type="dxa"/>
            <w:gridSpan w:val="3"/>
          </w:tcPr>
          <w:p w14:paraId="1C505AFF" w14:textId="2F50D271" w:rsidR="0048120C" w:rsidRPr="00842E7C" w:rsidRDefault="0054203D" w:rsidP="00837914">
            <w:pPr>
              <w:pStyle w:val="Texto"/>
            </w:pPr>
            <w:r>
              <w:t xml:space="preserve">Em termos de materiais, </w:t>
            </w:r>
            <w:r w:rsidR="00B40CD9">
              <w:t xml:space="preserve">para a programação do projeto foi usado o </w:t>
            </w:r>
            <w:r w:rsidR="00B40CD9" w:rsidRPr="00B40CD9">
              <w:t>ambiente de desenvolvimento integrado</w:t>
            </w:r>
            <w:r w:rsidR="00B40CD9">
              <w:t xml:space="preserve"> PyCharm com</w:t>
            </w:r>
            <w:r w:rsidR="00B40CD9" w:rsidRPr="00B40CD9">
              <w:t xml:space="preserve"> a linguagem de programação Python</w:t>
            </w:r>
            <w:r w:rsidR="00A8784F">
              <w:t xml:space="preserve">, para o gerenciamento da </w:t>
            </w:r>
            <w:r w:rsidR="00A8784F">
              <w:t>Data Base utilizada no projeto</w:t>
            </w:r>
            <w:r w:rsidR="00A8784F">
              <w:t xml:space="preserve"> foi utilizado </w:t>
            </w:r>
            <w:r w:rsidR="00EA1D4E">
              <w:t>o SQL</w:t>
            </w:r>
            <w:r w:rsidR="00A8784F" w:rsidRPr="00A8784F">
              <w:t xml:space="preserve"> Server Management Studio</w:t>
            </w:r>
            <w:r w:rsidR="00A8784F">
              <w:t>, foi ainda utilizado o MySQL Workbentch para testes internos com a Data Base.</w:t>
            </w:r>
          </w:p>
        </w:tc>
        <w:tc>
          <w:tcPr>
            <w:tcW w:w="719" w:type="dxa"/>
          </w:tcPr>
          <w:p w14:paraId="51BF9E23" w14:textId="77777777" w:rsidR="0048120C" w:rsidRPr="00842E7C" w:rsidRDefault="0048120C" w:rsidP="0048120C">
            <w:pPr>
              <w:pStyle w:val="Texto"/>
            </w:pPr>
          </w:p>
        </w:tc>
        <w:tc>
          <w:tcPr>
            <w:tcW w:w="3957" w:type="dxa"/>
            <w:gridSpan w:val="3"/>
          </w:tcPr>
          <w:p w14:paraId="19FE3A92" w14:textId="27C7D5F1" w:rsidR="003904AC" w:rsidRDefault="00641656" w:rsidP="003904AC">
            <w:pPr>
              <w:pStyle w:val="Texto"/>
            </w:pPr>
            <w:r>
              <w:t>No quesito de métodos, os que foram adaptados são:</w:t>
            </w:r>
          </w:p>
          <w:p w14:paraId="7AFB8641" w14:textId="77777777" w:rsidR="00641656" w:rsidRDefault="00641656" w:rsidP="003904AC">
            <w:pPr>
              <w:pStyle w:val="Texto"/>
            </w:pPr>
          </w:p>
          <w:p w14:paraId="4511A7A4" w14:textId="77777777" w:rsidR="00641656" w:rsidRDefault="00641656" w:rsidP="00641656">
            <w:pPr>
              <w:pStyle w:val="Texto"/>
              <w:numPr>
                <w:ilvl w:val="0"/>
                <w:numId w:val="2"/>
              </w:numPr>
            </w:pPr>
            <w:r>
              <w:t>Produção parte por parte</w:t>
            </w:r>
          </w:p>
          <w:p w14:paraId="5F58B194" w14:textId="77777777" w:rsidR="00641656" w:rsidRDefault="00641656" w:rsidP="003904AC">
            <w:pPr>
              <w:pStyle w:val="Texto"/>
            </w:pPr>
          </w:p>
          <w:p w14:paraId="64083503" w14:textId="77777777" w:rsidR="00641656" w:rsidRDefault="00641656" w:rsidP="00641656">
            <w:pPr>
              <w:pStyle w:val="Texto"/>
              <w:numPr>
                <w:ilvl w:val="0"/>
                <w:numId w:val="2"/>
              </w:numPr>
            </w:pPr>
            <w:r>
              <w:t>Procura por informação</w:t>
            </w:r>
          </w:p>
          <w:p w14:paraId="0ED54E88" w14:textId="77777777" w:rsidR="00641656" w:rsidRDefault="00641656" w:rsidP="003904AC">
            <w:pPr>
              <w:pStyle w:val="Texto"/>
            </w:pPr>
          </w:p>
          <w:p w14:paraId="0683C28C" w14:textId="77777777" w:rsidR="00641656" w:rsidRDefault="00641656" w:rsidP="00641656">
            <w:pPr>
              <w:pStyle w:val="Texto"/>
              <w:numPr>
                <w:ilvl w:val="0"/>
                <w:numId w:val="2"/>
              </w:numPr>
            </w:pPr>
            <w:r>
              <w:t>Tentativa e erro</w:t>
            </w:r>
          </w:p>
          <w:p w14:paraId="1744A383" w14:textId="77777777" w:rsidR="00641656" w:rsidRDefault="00641656" w:rsidP="003904AC">
            <w:pPr>
              <w:pStyle w:val="Texto"/>
            </w:pPr>
          </w:p>
          <w:p w14:paraId="3F2272B7" w14:textId="38723A6A" w:rsidR="00641656" w:rsidRPr="00842E7C" w:rsidRDefault="00641656" w:rsidP="00641656">
            <w:pPr>
              <w:pStyle w:val="Texto"/>
              <w:numPr>
                <w:ilvl w:val="0"/>
                <w:numId w:val="2"/>
              </w:numPr>
            </w:pPr>
            <w:r>
              <w:t>Abordagens alternativas</w:t>
            </w:r>
          </w:p>
        </w:tc>
        <w:tc>
          <w:tcPr>
            <w:tcW w:w="1079" w:type="dxa"/>
          </w:tcPr>
          <w:p w14:paraId="2797B3B1" w14:textId="77777777" w:rsidR="0048120C" w:rsidRPr="00842E7C" w:rsidRDefault="0048120C"/>
        </w:tc>
      </w:tr>
    </w:tbl>
    <w:p w14:paraId="72A92455" w14:textId="77777777" w:rsidR="0048120C" w:rsidRPr="00842E7C" w:rsidRDefault="0048120C"/>
    <w:p w14:paraId="51B4341D" w14:textId="77D53DED" w:rsidR="0048120C" w:rsidRDefault="00D16C3F" w:rsidP="00D16C3F">
      <w:pPr>
        <w:pStyle w:val="Ttulo1"/>
      </w:pPr>
      <w:r w:rsidRPr="00D16C3F">
        <w:lastRenderedPageBreak/>
        <w:t>Desenvolvimento</w:t>
      </w:r>
    </w:p>
    <w:p w14:paraId="16E5DB3C" w14:textId="30F037E8" w:rsidR="00D16C3F" w:rsidRDefault="00D16C3F">
      <w:pPr>
        <w:rPr>
          <w:sz w:val="32"/>
          <w:szCs w:val="32"/>
        </w:rPr>
      </w:pPr>
    </w:p>
    <w:p w14:paraId="0A9D7B3A" w14:textId="4611AB2B" w:rsidR="00D16C3F" w:rsidRPr="003F0F8A" w:rsidRDefault="00D16C3F" w:rsidP="003F0F8A">
      <w:pPr>
        <w:pStyle w:val="Ttulo2"/>
        <w:jc w:val="left"/>
        <w:rPr>
          <w:sz w:val="36"/>
          <w:szCs w:val="36"/>
        </w:rPr>
      </w:pPr>
      <w:r w:rsidRPr="003F0F8A">
        <w:rPr>
          <w:sz w:val="36"/>
          <w:szCs w:val="36"/>
        </w:rPr>
        <w:t>Organização do Projeto</w:t>
      </w:r>
    </w:p>
    <w:p w14:paraId="2EE071F4" w14:textId="7380759B" w:rsidR="003F0F8A" w:rsidRDefault="003F0F8A">
      <w:pPr>
        <w:rPr>
          <w:sz w:val="32"/>
          <w:szCs w:val="32"/>
        </w:rPr>
      </w:pPr>
    </w:p>
    <w:p w14:paraId="222C9E97" w14:textId="484FBC85" w:rsidR="003F0F8A" w:rsidRDefault="003F0F8A">
      <w:pPr>
        <w:rPr>
          <w:sz w:val="26"/>
          <w:szCs w:val="26"/>
        </w:rPr>
      </w:pPr>
      <w:r>
        <w:rPr>
          <w:sz w:val="32"/>
          <w:szCs w:val="32"/>
        </w:rPr>
        <w:tab/>
      </w:r>
      <w:r w:rsidRPr="003F0F8A">
        <w:rPr>
          <w:sz w:val="26"/>
          <w:szCs w:val="26"/>
        </w:rPr>
        <w:t>No quesito de organização do projeto</w:t>
      </w:r>
      <w:r>
        <w:rPr>
          <w:sz w:val="26"/>
          <w:szCs w:val="26"/>
        </w:rPr>
        <w:t xml:space="preserve">, </w:t>
      </w:r>
      <w:r w:rsidR="00251D8C">
        <w:rPr>
          <w:sz w:val="26"/>
          <w:szCs w:val="26"/>
        </w:rPr>
        <w:t>a abordagem adaptada foi uma construção parte por parte, ou seja, a construção do projeto foi</w:t>
      </w:r>
      <w:r w:rsidR="000C3020">
        <w:rPr>
          <w:sz w:val="26"/>
          <w:szCs w:val="26"/>
        </w:rPr>
        <w:t xml:space="preserve"> feita</w:t>
      </w:r>
      <w:r w:rsidR="00251D8C">
        <w:rPr>
          <w:sz w:val="26"/>
          <w:szCs w:val="26"/>
        </w:rPr>
        <w:t xml:space="preserve"> função a função.</w:t>
      </w:r>
    </w:p>
    <w:p w14:paraId="74D2672A" w14:textId="0BC7221D" w:rsidR="00251D8C" w:rsidRDefault="00251D8C">
      <w:pPr>
        <w:rPr>
          <w:sz w:val="26"/>
          <w:szCs w:val="26"/>
        </w:rPr>
      </w:pPr>
    </w:p>
    <w:p w14:paraId="7174731F" w14:textId="77777777" w:rsidR="000C3020" w:rsidRDefault="000C3020">
      <w:pPr>
        <w:rPr>
          <w:sz w:val="26"/>
          <w:szCs w:val="26"/>
        </w:rPr>
      </w:pPr>
    </w:p>
    <w:p w14:paraId="3CD3CA30" w14:textId="7512C4CE" w:rsidR="00D16C3F" w:rsidRPr="000C3020" w:rsidRDefault="000C3020" w:rsidP="000C3020">
      <w:pPr>
        <w:pStyle w:val="Ttulo3"/>
        <w:jc w:val="left"/>
        <w:rPr>
          <w:sz w:val="32"/>
          <w:szCs w:val="32"/>
        </w:rPr>
      </w:pPr>
      <w:r w:rsidRPr="000C3020">
        <w:rPr>
          <w:sz w:val="32"/>
          <w:szCs w:val="32"/>
        </w:rPr>
        <w:t>Bibliotecas</w:t>
      </w:r>
    </w:p>
    <w:p w14:paraId="6C15021A" w14:textId="21B08DFB" w:rsidR="000C3020" w:rsidRDefault="000C3020" w:rsidP="000C3020">
      <w:pPr>
        <w:rPr>
          <w:sz w:val="26"/>
          <w:szCs w:val="26"/>
        </w:rPr>
      </w:pPr>
      <w:r>
        <w:rPr>
          <w:sz w:val="26"/>
          <w:szCs w:val="26"/>
        </w:rPr>
        <w:tab/>
        <w:t>Em termos de bibliotecas, este projeto conta com 6 bibliotecas destintas.</w:t>
      </w:r>
    </w:p>
    <w:p w14:paraId="0D43AB61" w14:textId="78126FDE" w:rsidR="000C3020" w:rsidRDefault="000C3020" w:rsidP="000C3020">
      <w:pPr>
        <w:rPr>
          <w:sz w:val="26"/>
          <w:szCs w:val="26"/>
        </w:rPr>
      </w:pPr>
    </w:p>
    <w:p w14:paraId="1A746E15" w14:textId="77777777" w:rsidR="000C3020" w:rsidRDefault="000C3020" w:rsidP="000C3020">
      <w:pPr>
        <w:rPr>
          <w:sz w:val="26"/>
          <w:szCs w:val="26"/>
        </w:rPr>
      </w:pPr>
      <w:r>
        <w:rPr>
          <w:sz w:val="26"/>
          <w:szCs w:val="26"/>
        </w:rPr>
        <w:tab/>
      </w:r>
    </w:p>
    <w:tbl>
      <w:tblPr>
        <w:tblStyle w:val="TabeladeGrelha4"/>
        <w:tblW w:w="0" w:type="auto"/>
        <w:tblInd w:w="1469" w:type="dxa"/>
        <w:tblLook w:val="04A0" w:firstRow="1" w:lastRow="0" w:firstColumn="1" w:lastColumn="0" w:noHBand="0" w:noVBand="1"/>
      </w:tblPr>
      <w:tblGrid>
        <w:gridCol w:w="3916"/>
        <w:gridCol w:w="3916"/>
      </w:tblGrid>
      <w:tr w:rsidR="000C3020" w14:paraId="467B2DF0" w14:textId="77777777" w:rsidTr="00190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476166" w:themeFill="accent1"/>
          </w:tcPr>
          <w:p w14:paraId="27874B5C" w14:textId="1B237951" w:rsidR="000C3020" w:rsidRDefault="00955B6A" w:rsidP="00955B6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Biblioteca</w:t>
            </w:r>
          </w:p>
        </w:tc>
        <w:tc>
          <w:tcPr>
            <w:tcW w:w="3916" w:type="dxa"/>
            <w:shd w:val="clear" w:color="auto" w:fill="476166" w:themeFill="accent1"/>
          </w:tcPr>
          <w:p w14:paraId="0C62D467" w14:textId="44532169" w:rsidR="000C3020" w:rsidRDefault="00955B6A" w:rsidP="00955B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Funcionalidade</w:t>
            </w:r>
          </w:p>
        </w:tc>
      </w:tr>
      <w:tr w:rsidR="000C3020" w14:paraId="6DBC5935" w14:textId="77777777" w:rsidTr="0019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7E9E24B4" w14:textId="18F7EBBF" w:rsidR="000C3020" w:rsidRDefault="00955B6A" w:rsidP="00955B6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tkinter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13F30966" w14:textId="0F3F5BC8" w:rsidR="000C3020" w:rsidRDefault="00955B6A" w:rsidP="00955B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Criação da GUI</w:t>
            </w:r>
          </w:p>
        </w:tc>
      </w:tr>
      <w:tr w:rsidR="000C3020" w14:paraId="035D8327" w14:textId="77777777" w:rsidTr="00955B6A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6DB72735" w14:textId="146652BE" w:rsidR="000C3020" w:rsidRDefault="00955B6A" w:rsidP="00955B6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pygame</w:t>
            </w:r>
          </w:p>
        </w:tc>
        <w:tc>
          <w:tcPr>
            <w:tcW w:w="3916" w:type="dxa"/>
          </w:tcPr>
          <w:p w14:paraId="26681E42" w14:textId="692DD56D" w:rsidR="000C3020" w:rsidRDefault="00955B6A" w:rsidP="00955B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Execução de ficheiros de áudio</w:t>
            </w:r>
          </w:p>
        </w:tc>
      </w:tr>
      <w:tr w:rsidR="000C3020" w14:paraId="42471E47" w14:textId="77777777" w:rsidTr="0019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357D12FC" w14:textId="1BAEE06B" w:rsidR="000C3020" w:rsidRDefault="00955B6A" w:rsidP="00955B6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time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1A4E20A5" w14:textId="42C4978C" w:rsidR="000C3020" w:rsidRDefault="008956DA" w:rsidP="00955B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Conversões de tempo</w:t>
            </w:r>
          </w:p>
        </w:tc>
      </w:tr>
      <w:tr w:rsidR="000C3020" w14:paraId="1D4F9451" w14:textId="77777777" w:rsidTr="00955B6A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3D615672" w14:textId="5718E16E" w:rsidR="000C3020" w:rsidRDefault="00955B6A" w:rsidP="00955B6A">
            <w:pPr>
              <w:jc w:val="center"/>
              <w:rPr>
                <w:sz w:val="26"/>
                <w:szCs w:val="26"/>
              </w:rPr>
            </w:pPr>
            <w:r w:rsidRPr="00955B6A">
              <w:rPr>
                <w:sz w:val="26"/>
                <w:szCs w:val="26"/>
              </w:rPr>
              <w:t>mutagen</w:t>
            </w:r>
          </w:p>
        </w:tc>
        <w:tc>
          <w:tcPr>
            <w:tcW w:w="3916" w:type="dxa"/>
          </w:tcPr>
          <w:p w14:paraId="5A3E2649" w14:textId="3D6077D8" w:rsidR="000C3020" w:rsidRDefault="008956DA" w:rsidP="00955B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Obter a duração da música</w:t>
            </w:r>
          </w:p>
        </w:tc>
      </w:tr>
      <w:tr w:rsidR="000C3020" w14:paraId="497E2A73" w14:textId="77777777" w:rsidTr="0019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10F99A15" w14:textId="1A388C1B" w:rsidR="000C3020" w:rsidRDefault="00955B6A" w:rsidP="00955B6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datetime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5298C303" w14:textId="48B9C24C" w:rsidR="000C3020" w:rsidRDefault="00190234" w:rsidP="00955B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Obter a data atual</w:t>
            </w:r>
          </w:p>
        </w:tc>
      </w:tr>
      <w:tr w:rsidR="000C3020" w14:paraId="3FE4CD19" w14:textId="77777777" w:rsidTr="00955B6A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1701F348" w14:textId="35FEF8BB" w:rsidR="000C3020" w:rsidRDefault="00955B6A" w:rsidP="00955B6A">
            <w:pPr>
              <w:jc w:val="center"/>
              <w:rPr>
                <w:sz w:val="26"/>
                <w:szCs w:val="26"/>
              </w:rPr>
            </w:pPr>
            <w:r w:rsidRPr="00955B6A">
              <w:rPr>
                <w:sz w:val="26"/>
                <w:szCs w:val="26"/>
              </w:rPr>
              <w:t>pyodbc</w:t>
            </w:r>
          </w:p>
        </w:tc>
        <w:tc>
          <w:tcPr>
            <w:tcW w:w="3916" w:type="dxa"/>
          </w:tcPr>
          <w:p w14:paraId="40DED6D7" w14:textId="0F04DB99" w:rsidR="000C3020" w:rsidRDefault="00190234" w:rsidP="00955B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Ligação á base de dados</w:t>
            </w:r>
          </w:p>
        </w:tc>
      </w:tr>
    </w:tbl>
    <w:p w14:paraId="765A8A5C" w14:textId="25D29394" w:rsidR="000C3020" w:rsidRDefault="000C3020" w:rsidP="000C3020">
      <w:pPr>
        <w:rPr>
          <w:sz w:val="26"/>
          <w:szCs w:val="26"/>
        </w:rPr>
      </w:pPr>
    </w:p>
    <w:p w14:paraId="4DBE4661" w14:textId="77777777" w:rsidR="000C3020" w:rsidRDefault="000C3020" w:rsidP="000C3020">
      <w:pPr>
        <w:rPr>
          <w:sz w:val="26"/>
          <w:szCs w:val="26"/>
        </w:rPr>
      </w:pPr>
    </w:p>
    <w:p w14:paraId="2C69AAC7" w14:textId="6CC95ACC" w:rsidR="000C3020" w:rsidRDefault="000C3020" w:rsidP="000C3020">
      <w:pPr>
        <w:rPr>
          <w:sz w:val="26"/>
          <w:szCs w:val="26"/>
        </w:rPr>
      </w:pPr>
    </w:p>
    <w:p w14:paraId="05DE6734" w14:textId="28343A35" w:rsidR="00190234" w:rsidRPr="00190234" w:rsidRDefault="000C3020" w:rsidP="00190234">
      <w:pPr>
        <w:pStyle w:val="Ttulo3"/>
        <w:jc w:val="left"/>
        <w:rPr>
          <w:sz w:val="32"/>
          <w:szCs w:val="32"/>
        </w:rPr>
      </w:pPr>
      <w:r w:rsidRPr="00190234">
        <w:rPr>
          <w:sz w:val="32"/>
          <w:szCs w:val="32"/>
        </w:rPr>
        <w:t>Funções</w:t>
      </w:r>
    </w:p>
    <w:p w14:paraId="23212A5D" w14:textId="2A0E3961" w:rsidR="00190234" w:rsidRDefault="00190234" w:rsidP="000C3020">
      <w:pPr>
        <w:rPr>
          <w:sz w:val="26"/>
          <w:szCs w:val="26"/>
        </w:rPr>
      </w:pPr>
      <w:r>
        <w:rPr>
          <w:sz w:val="26"/>
          <w:szCs w:val="26"/>
        </w:rPr>
        <w:tab/>
        <w:t>Em quesito de funções todos o programa trabalha com base nelas, as funções existentes são as seguintes:</w:t>
      </w:r>
    </w:p>
    <w:p w14:paraId="7EBBF648" w14:textId="0BE42344" w:rsidR="00190234" w:rsidRDefault="00190234" w:rsidP="000C3020">
      <w:pPr>
        <w:rPr>
          <w:sz w:val="26"/>
          <w:szCs w:val="26"/>
        </w:rPr>
      </w:pPr>
    </w:p>
    <w:p w14:paraId="4A29ABF6" w14:textId="77777777" w:rsidR="00190234" w:rsidRDefault="00190234" w:rsidP="000C3020">
      <w:pPr>
        <w:rPr>
          <w:sz w:val="26"/>
          <w:szCs w:val="26"/>
        </w:rPr>
      </w:pPr>
    </w:p>
    <w:tbl>
      <w:tblPr>
        <w:tblStyle w:val="TabeladeGrelha4"/>
        <w:tblW w:w="0" w:type="auto"/>
        <w:tblInd w:w="1469" w:type="dxa"/>
        <w:tblLook w:val="04A0" w:firstRow="1" w:lastRow="0" w:firstColumn="1" w:lastColumn="0" w:noHBand="0" w:noVBand="1"/>
      </w:tblPr>
      <w:tblGrid>
        <w:gridCol w:w="3916"/>
        <w:gridCol w:w="3916"/>
      </w:tblGrid>
      <w:tr w:rsidR="00190234" w14:paraId="0745F3B4" w14:textId="77777777" w:rsidTr="005B3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476166" w:themeFill="accent1"/>
          </w:tcPr>
          <w:p w14:paraId="7018F2E7" w14:textId="5688413D" w:rsidR="00190234" w:rsidRDefault="00190234" w:rsidP="005B3F3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Função</w:t>
            </w:r>
          </w:p>
        </w:tc>
        <w:tc>
          <w:tcPr>
            <w:tcW w:w="3916" w:type="dxa"/>
            <w:shd w:val="clear" w:color="auto" w:fill="476166" w:themeFill="accent1"/>
          </w:tcPr>
          <w:p w14:paraId="082B7C23" w14:textId="77777777" w:rsidR="00190234" w:rsidRDefault="00190234" w:rsidP="005B3F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Funcionalidade</w:t>
            </w:r>
          </w:p>
        </w:tc>
      </w:tr>
      <w:tr w:rsidR="00190234" w14:paraId="29C89E2C" w14:textId="77777777" w:rsidTr="005B3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21A30195" w14:textId="555CD2D9" w:rsidR="00190234" w:rsidRDefault="00190234" w:rsidP="005B3F35">
            <w:pPr>
              <w:jc w:val="center"/>
              <w:rPr>
                <w:sz w:val="26"/>
                <w:szCs w:val="26"/>
              </w:rPr>
            </w:pPr>
            <w:r w:rsidRPr="00190234">
              <w:rPr>
                <w:sz w:val="26"/>
                <w:szCs w:val="26"/>
              </w:rPr>
              <w:t>add_song()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058065A8" w14:textId="127F4932" w:rsidR="00190234" w:rsidRDefault="00C77E81" w:rsidP="005B3F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Adicionar uma música</w:t>
            </w:r>
          </w:p>
        </w:tc>
      </w:tr>
      <w:tr w:rsidR="00190234" w14:paraId="0C4C9569" w14:textId="77777777" w:rsidTr="005B3F3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1068C40C" w14:textId="0A0C5750" w:rsidR="00190234" w:rsidRDefault="00190234" w:rsidP="005B3F35">
            <w:pPr>
              <w:jc w:val="center"/>
              <w:rPr>
                <w:sz w:val="26"/>
                <w:szCs w:val="26"/>
              </w:rPr>
            </w:pPr>
            <w:r w:rsidRPr="00190234">
              <w:rPr>
                <w:sz w:val="26"/>
                <w:szCs w:val="26"/>
              </w:rPr>
              <w:t>add_many_songs()</w:t>
            </w:r>
          </w:p>
        </w:tc>
        <w:tc>
          <w:tcPr>
            <w:tcW w:w="3916" w:type="dxa"/>
          </w:tcPr>
          <w:p w14:paraId="1E35AD78" w14:textId="68BB8A8C" w:rsidR="00190234" w:rsidRDefault="00C77E81" w:rsidP="005B3F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Adicionar várias músicas</w:t>
            </w:r>
          </w:p>
        </w:tc>
      </w:tr>
      <w:tr w:rsidR="00190234" w14:paraId="27DFB81F" w14:textId="77777777" w:rsidTr="005B3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710C9530" w14:textId="6FA8DF89" w:rsidR="00190234" w:rsidRDefault="00190234" w:rsidP="005B3F35">
            <w:pPr>
              <w:jc w:val="center"/>
              <w:rPr>
                <w:sz w:val="26"/>
                <w:szCs w:val="26"/>
              </w:rPr>
            </w:pPr>
            <w:r w:rsidRPr="00190234">
              <w:rPr>
                <w:sz w:val="26"/>
                <w:szCs w:val="26"/>
              </w:rPr>
              <w:t>delete_song()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0AC44D8C" w14:textId="24BFC389" w:rsidR="00190234" w:rsidRDefault="00C77E81" w:rsidP="005B3F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Eliminar a música selecionada</w:t>
            </w:r>
          </w:p>
        </w:tc>
      </w:tr>
      <w:tr w:rsidR="00190234" w14:paraId="2EEEDDB3" w14:textId="77777777" w:rsidTr="005B3F3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4CA742F2" w14:textId="67E65335" w:rsidR="00190234" w:rsidRDefault="00190234" w:rsidP="005B3F35">
            <w:pPr>
              <w:jc w:val="center"/>
              <w:rPr>
                <w:sz w:val="26"/>
                <w:szCs w:val="26"/>
              </w:rPr>
            </w:pPr>
            <w:r w:rsidRPr="00190234">
              <w:rPr>
                <w:sz w:val="26"/>
                <w:szCs w:val="26"/>
              </w:rPr>
              <w:t>delete_all_songs()</w:t>
            </w:r>
          </w:p>
        </w:tc>
        <w:tc>
          <w:tcPr>
            <w:tcW w:w="3916" w:type="dxa"/>
          </w:tcPr>
          <w:p w14:paraId="47C014E8" w14:textId="63553F4C" w:rsidR="00190234" w:rsidRDefault="00C77E81" w:rsidP="005B3F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Eliminar todas as músicas</w:t>
            </w:r>
          </w:p>
        </w:tc>
      </w:tr>
      <w:tr w:rsidR="00190234" w14:paraId="7276623D" w14:textId="77777777" w:rsidTr="005B3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1CBBF891" w14:textId="4F7F5454" w:rsidR="00190234" w:rsidRDefault="00190234" w:rsidP="005B3F35">
            <w:pPr>
              <w:jc w:val="center"/>
              <w:rPr>
                <w:sz w:val="26"/>
                <w:szCs w:val="26"/>
              </w:rPr>
            </w:pPr>
            <w:r w:rsidRPr="00190234">
              <w:rPr>
                <w:sz w:val="26"/>
                <w:szCs w:val="26"/>
              </w:rPr>
              <w:t>play()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723B92A9" w14:textId="7C5CF713" w:rsidR="00190234" w:rsidRDefault="00C77E81" w:rsidP="005B3F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Executar a música</w:t>
            </w:r>
          </w:p>
        </w:tc>
      </w:tr>
      <w:tr w:rsidR="00190234" w14:paraId="177C4DED" w14:textId="77777777" w:rsidTr="005B3F3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42A3C050" w14:textId="59FF6C76" w:rsidR="00190234" w:rsidRDefault="00190234" w:rsidP="005B3F35">
            <w:pPr>
              <w:jc w:val="center"/>
              <w:rPr>
                <w:sz w:val="26"/>
                <w:szCs w:val="26"/>
              </w:rPr>
            </w:pPr>
            <w:r w:rsidRPr="00190234">
              <w:rPr>
                <w:sz w:val="26"/>
                <w:szCs w:val="26"/>
              </w:rPr>
              <w:t>stop()</w:t>
            </w:r>
          </w:p>
        </w:tc>
        <w:tc>
          <w:tcPr>
            <w:tcW w:w="3916" w:type="dxa"/>
          </w:tcPr>
          <w:p w14:paraId="1F15842C" w14:textId="56F4E913" w:rsidR="00190234" w:rsidRDefault="00C77E81" w:rsidP="005B3F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Parar a música</w:t>
            </w:r>
          </w:p>
        </w:tc>
      </w:tr>
      <w:tr w:rsidR="00190234" w14:paraId="46E8885A" w14:textId="77777777" w:rsidTr="0019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00475012" w14:textId="43675191" w:rsidR="00190234" w:rsidRPr="00190234" w:rsidRDefault="00C77E81" w:rsidP="005B3F35">
            <w:pPr>
              <w:jc w:val="center"/>
              <w:rPr>
                <w:sz w:val="26"/>
                <w:szCs w:val="26"/>
              </w:rPr>
            </w:pPr>
            <w:r w:rsidRPr="00C77E81">
              <w:rPr>
                <w:sz w:val="26"/>
                <w:szCs w:val="26"/>
              </w:rPr>
              <w:t>next_song()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4AD77677" w14:textId="32427E11" w:rsidR="00190234" w:rsidRDefault="00C77E81" w:rsidP="005B3F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Passar para a próxima música</w:t>
            </w:r>
          </w:p>
        </w:tc>
      </w:tr>
      <w:tr w:rsidR="00190234" w14:paraId="65F2D668" w14:textId="77777777" w:rsidTr="005B3F3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69CBBB2F" w14:textId="51CBFACF" w:rsidR="00190234" w:rsidRPr="00190234" w:rsidRDefault="00C77E81" w:rsidP="005B3F35">
            <w:pPr>
              <w:jc w:val="center"/>
              <w:rPr>
                <w:sz w:val="26"/>
                <w:szCs w:val="26"/>
              </w:rPr>
            </w:pPr>
            <w:r w:rsidRPr="00C77E81">
              <w:rPr>
                <w:sz w:val="26"/>
                <w:szCs w:val="26"/>
              </w:rPr>
              <w:t>previous_song()</w:t>
            </w:r>
          </w:p>
        </w:tc>
        <w:tc>
          <w:tcPr>
            <w:tcW w:w="3916" w:type="dxa"/>
          </w:tcPr>
          <w:p w14:paraId="47D8DF14" w14:textId="50B90596" w:rsidR="00190234" w:rsidRDefault="00C77E81" w:rsidP="005B3F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Voltar para a música anterior</w:t>
            </w:r>
          </w:p>
        </w:tc>
      </w:tr>
      <w:tr w:rsidR="00190234" w14:paraId="0FD3B11D" w14:textId="77777777" w:rsidTr="0019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4379D0B8" w14:textId="5509E497" w:rsidR="00190234" w:rsidRPr="00190234" w:rsidRDefault="00C77E81" w:rsidP="005B3F35">
            <w:pPr>
              <w:jc w:val="center"/>
              <w:rPr>
                <w:sz w:val="26"/>
                <w:szCs w:val="26"/>
              </w:rPr>
            </w:pPr>
            <w:r w:rsidRPr="00C77E81">
              <w:rPr>
                <w:sz w:val="26"/>
                <w:szCs w:val="26"/>
              </w:rPr>
              <w:t>pause()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3348EDB3" w14:textId="1CD06DCE" w:rsidR="00190234" w:rsidRDefault="00C77E81" w:rsidP="005B3F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Pausar e </w:t>
            </w:r>
            <w:r w:rsidR="00AA60C6">
              <w:rPr>
                <w:sz w:val="26"/>
                <w:szCs w:val="26"/>
              </w:rPr>
              <w:t>continuar a música</w:t>
            </w:r>
          </w:p>
        </w:tc>
      </w:tr>
      <w:tr w:rsidR="00190234" w14:paraId="0DF6C673" w14:textId="77777777" w:rsidTr="005B3F3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044CC0C6" w14:textId="212D0376" w:rsidR="00190234" w:rsidRPr="00190234" w:rsidRDefault="00C77E81" w:rsidP="005B3F35">
            <w:pPr>
              <w:jc w:val="center"/>
              <w:rPr>
                <w:sz w:val="26"/>
                <w:szCs w:val="26"/>
              </w:rPr>
            </w:pPr>
            <w:r w:rsidRPr="00C77E81">
              <w:rPr>
                <w:sz w:val="26"/>
                <w:szCs w:val="26"/>
              </w:rPr>
              <w:t>slide()</w:t>
            </w:r>
          </w:p>
        </w:tc>
        <w:tc>
          <w:tcPr>
            <w:tcW w:w="3916" w:type="dxa"/>
          </w:tcPr>
          <w:p w14:paraId="0F8C21BB" w14:textId="14D26991" w:rsidR="00190234" w:rsidRDefault="00AA60C6" w:rsidP="005B3F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Controlar a barra de progressão</w:t>
            </w:r>
          </w:p>
        </w:tc>
      </w:tr>
      <w:tr w:rsidR="00190234" w14:paraId="2291DE31" w14:textId="77777777" w:rsidTr="0019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60D6DF0B" w14:textId="4A7DB903" w:rsidR="00190234" w:rsidRPr="00190234" w:rsidRDefault="00C77E81" w:rsidP="005B3F35">
            <w:pPr>
              <w:jc w:val="center"/>
              <w:rPr>
                <w:sz w:val="26"/>
                <w:szCs w:val="26"/>
              </w:rPr>
            </w:pPr>
            <w:r w:rsidRPr="00C77E81">
              <w:rPr>
                <w:sz w:val="26"/>
                <w:szCs w:val="26"/>
              </w:rPr>
              <w:t>play_time()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2E378263" w14:textId="08EF58B5" w:rsidR="00190234" w:rsidRDefault="00AA60C6" w:rsidP="005B3F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Achar a duração da música</w:t>
            </w:r>
          </w:p>
        </w:tc>
      </w:tr>
      <w:tr w:rsidR="00190234" w14:paraId="683E2E37" w14:textId="77777777" w:rsidTr="005B3F3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5F452D31" w14:textId="4111B6F8" w:rsidR="00190234" w:rsidRPr="00190234" w:rsidRDefault="00C77E81" w:rsidP="005B3F35">
            <w:pPr>
              <w:jc w:val="center"/>
              <w:rPr>
                <w:sz w:val="26"/>
                <w:szCs w:val="26"/>
              </w:rPr>
            </w:pPr>
            <w:r w:rsidRPr="00C77E81">
              <w:rPr>
                <w:sz w:val="26"/>
                <w:szCs w:val="26"/>
              </w:rPr>
              <w:t>volume()</w:t>
            </w:r>
          </w:p>
        </w:tc>
        <w:tc>
          <w:tcPr>
            <w:tcW w:w="3916" w:type="dxa"/>
          </w:tcPr>
          <w:p w14:paraId="7BE3ABAE" w14:textId="7EF7EFC1" w:rsidR="00190234" w:rsidRDefault="00AA60C6" w:rsidP="005B3F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Controlar o volume da música</w:t>
            </w:r>
          </w:p>
        </w:tc>
      </w:tr>
      <w:tr w:rsidR="00190234" w14:paraId="6A44ADBE" w14:textId="77777777" w:rsidTr="0019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  <w:shd w:val="clear" w:color="auto" w:fill="AFC3C7" w:themeFill="accent1" w:themeFillTint="66"/>
          </w:tcPr>
          <w:p w14:paraId="31B9E635" w14:textId="6BF5542C" w:rsidR="00190234" w:rsidRPr="00190234" w:rsidRDefault="00C77E81" w:rsidP="005B3F35">
            <w:pPr>
              <w:jc w:val="center"/>
              <w:rPr>
                <w:sz w:val="26"/>
                <w:szCs w:val="26"/>
              </w:rPr>
            </w:pPr>
            <w:r w:rsidRPr="00C77E81">
              <w:rPr>
                <w:sz w:val="26"/>
                <w:szCs w:val="26"/>
              </w:rPr>
              <w:t>rec_music()</w:t>
            </w:r>
          </w:p>
        </w:tc>
        <w:tc>
          <w:tcPr>
            <w:tcW w:w="3916" w:type="dxa"/>
            <w:shd w:val="clear" w:color="auto" w:fill="AFC3C7" w:themeFill="accent1" w:themeFillTint="66"/>
          </w:tcPr>
          <w:p w14:paraId="43C150C7" w14:textId="08193D75" w:rsidR="00190234" w:rsidRDefault="00AA60C6" w:rsidP="005B3F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Adicionar a música tocada á DB</w:t>
            </w:r>
          </w:p>
        </w:tc>
      </w:tr>
      <w:tr w:rsidR="00190234" w14:paraId="6D90EA71" w14:textId="77777777" w:rsidTr="005B3F3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4B495155" w14:textId="4F285C03" w:rsidR="00190234" w:rsidRPr="00190234" w:rsidRDefault="00C77E81" w:rsidP="005B3F35">
            <w:pPr>
              <w:jc w:val="center"/>
              <w:rPr>
                <w:sz w:val="26"/>
                <w:szCs w:val="26"/>
              </w:rPr>
            </w:pPr>
            <w:r w:rsidRPr="00C77E81">
              <w:rPr>
                <w:sz w:val="26"/>
                <w:szCs w:val="26"/>
              </w:rPr>
              <w:t>view_rec_songs()</w:t>
            </w:r>
          </w:p>
        </w:tc>
        <w:tc>
          <w:tcPr>
            <w:tcW w:w="3916" w:type="dxa"/>
          </w:tcPr>
          <w:p w14:paraId="56C20D9B" w14:textId="43E00FC4" w:rsidR="00190234" w:rsidRDefault="00AA60C6" w:rsidP="005B3F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Mostrar as músicas tocadas</w:t>
            </w:r>
          </w:p>
        </w:tc>
      </w:tr>
      <w:tr w:rsidR="00C77E81" w14:paraId="3F3490B2" w14:textId="77777777" w:rsidTr="005B3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6" w:type="dxa"/>
          </w:tcPr>
          <w:p w14:paraId="191042B2" w14:textId="357029BA" w:rsidR="00C77E81" w:rsidRPr="00190234" w:rsidRDefault="00C77E81" w:rsidP="005B3F35">
            <w:pPr>
              <w:jc w:val="center"/>
              <w:rPr>
                <w:sz w:val="26"/>
                <w:szCs w:val="26"/>
              </w:rPr>
            </w:pPr>
            <w:r w:rsidRPr="00C77E81">
              <w:rPr>
                <w:sz w:val="26"/>
                <w:szCs w:val="26"/>
              </w:rPr>
              <w:t>delete_rec_songs()</w:t>
            </w:r>
          </w:p>
        </w:tc>
        <w:tc>
          <w:tcPr>
            <w:tcW w:w="3916" w:type="dxa"/>
          </w:tcPr>
          <w:p w14:paraId="1FDB6814" w14:textId="6C5E0610" w:rsidR="00C77E81" w:rsidRDefault="00AA60C6" w:rsidP="005B3F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Eliminar o histórico de músicas</w:t>
            </w:r>
          </w:p>
        </w:tc>
      </w:tr>
    </w:tbl>
    <w:p w14:paraId="7222BBB2" w14:textId="784A1C2A" w:rsidR="000C3020" w:rsidRDefault="000C3020" w:rsidP="000C3020">
      <w:pPr>
        <w:rPr>
          <w:sz w:val="26"/>
          <w:szCs w:val="26"/>
        </w:rPr>
      </w:pPr>
    </w:p>
    <w:p w14:paraId="4E277211" w14:textId="77777777" w:rsidR="00C77E81" w:rsidRDefault="00C77E81" w:rsidP="000C3020">
      <w:pPr>
        <w:rPr>
          <w:sz w:val="26"/>
          <w:szCs w:val="26"/>
        </w:rPr>
      </w:pPr>
    </w:p>
    <w:p w14:paraId="21795093" w14:textId="5DD0052F" w:rsidR="000C3020" w:rsidRPr="00AA60C6" w:rsidRDefault="000C3020" w:rsidP="00AA60C6">
      <w:pPr>
        <w:pStyle w:val="Ttulo3"/>
        <w:jc w:val="left"/>
        <w:rPr>
          <w:sz w:val="32"/>
          <w:szCs w:val="32"/>
        </w:rPr>
      </w:pPr>
      <w:r w:rsidRPr="00AA60C6">
        <w:rPr>
          <w:sz w:val="32"/>
          <w:szCs w:val="32"/>
        </w:rPr>
        <w:t>Design</w:t>
      </w:r>
    </w:p>
    <w:p w14:paraId="1063BF22" w14:textId="44631914" w:rsidR="000C3020" w:rsidRDefault="00AA60C6" w:rsidP="000C3020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O design da aplicação foi feito para ser de fácil utilização e compreensão pelo utilizador, mas </w:t>
      </w:r>
      <w:r w:rsidR="00376CAB">
        <w:rPr>
          <w:sz w:val="26"/>
          <w:szCs w:val="26"/>
        </w:rPr>
        <w:t>tendo ainda atenção ao detalhe.</w:t>
      </w:r>
    </w:p>
    <w:p w14:paraId="28C5FFCA" w14:textId="199785AB" w:rsidR="00376CAB" w:rsidRDefault="00376CAB" w:rsidP="000C3020">
      <w:pPr>
        <w:rPr>
          <w:sz w:val="26"/>
          <w:szCs w:val="26"/>
        </w:rPr>
      </w:pPr>
    </w:p>
    <w:p w14:paraId="50150D45" w14:textId="64EFB7B4" w:rsidR="00376CAB" w:rsidRDefault="00376CAB" w:rsidP="000C302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8480" behindDoc="1" locked="0" layoutInCell="1" allowOverlap="1" wp14:anchorId="6714E5EB" wp14:editId="2F7DEA51">
            <wp:simplePos x="0" y="0"/>
            <wp:positionH relativeFrom="column">
              <wp:posOffset>1183005</wp:posOffset>
            </wp:positionH>
            <wp:positionV relativeFrom="paragraph">
              <wp:posOffset>9525</wp:posOffset>
            </wp:positionV>
            <wp:extent cx="4435224" cy="3863675"/>
            <wp:effectExtent l="0" t="0" r="3810" b="3810"/>
            <wp:wrapTight wrapText="bothSides">
              <wp:wrapPolygon edited="0">
                <wp:start x="0" y="0"/>
                <wp:lineTo x="0" y="21515"/>
                <wp:lineTo x="21526" y="21515"/>
                <wp:lineTo x="21526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70428" w14:textId="561387ED" w:rsidR="000C3020" w:rsidRDefault="000C3020" w:rsidP="000C3020">
      <w:pPr>
        <w:rPr>
          <w:sz w:val="26"/>
          <w:szCs w:val="26"/>
        </w:rPr>
      </w:pPr>
    </w:p>
    <w:p w14:paraId="4652773F" w14:textId="64B59828" w:rsidR="00AA60C6" w:rsidRDefault="00AA60C6" w:rsidP="000C3020">
      <w:pPr>
        <w:rPr>
          <w:sz w:val="26"/>
          <w:szCs w:val="26"/>
        </w:rPr>
      </w:pPr>
    </w:p>
    <w:p w14:paraId="259B226E" w14:textId="4B849F04" w:rsidR="00AA60C6" w:rsidRDefault="00AA60C6" w:rsidP="000C3020">
      <w:pPr>
        <w:rPr>
          <w:sz w:val="26"/>
          <w:szCs w:val="26"/>
        </w:rPr>
      </w:pPr>
    </w:p>
    <w:p w14:paraId="39D53A1D" w14:textId="44234653" w:rsidR="00AA60C6" w:rsidRDefault="00AA60C6" w:rsidP="000C3020">
      <w:pPr>
        <w:rPr>
          <w:sz w:val="26"/>
          <w:szCs w:val="26"/>
        </w:rPr>
      </w:pPr>
    </w:p>
    <w:p w14:paraId="184DA530" w14:textId="75C6DD67" w:rsidR="00AA60C6" w:rsidRDefault="00AA60C6" w:rsidP="000C3020">
      <w:pPr>
        <w:rPr>
          <w:sz w:val="26"/>
          <w:szCs w:val="26"/>
        </w:rPr>
      </w:pPr>
    </w:p>
    <w:p w14:paraId="6928B6BF" w14:textId="59F7A0D1" w:rsidR="00AA60C6" w:rsidRDefault="00AA60C6" w:rsidP="000C3020">
      <w:pPr>
        <w:rPr>
          <w:sz w:val="26"/>
          <w:szCs w:val="26"/>
        </w:rPr>
      </w:pPr>
    </w:p>
    <w:p w14:paraId="0BE14D31" w14:textId="5D5B0D6B" w:rsidR="00AA60C6" w:rsidRDefault="00AA60C6" w:rsidP="000C3020">
      <w:pPr>
        <w:rPr>
          <w:sz w:val="26"/>
          <w:szCs w:val="26"/>
        </w:rPr>
      </w:pPr>
    </w:p>
    <w:p w14:paraId="091E99B1" w14:textId="0C930078" w:rsidR="00AA60C6" w:rsidRDefault="00AA60C6" w:rsidP="000C3020">
      <w:pPr>
        <w:rPr>
          <w:sz w:val="26"/>
          <w:szCs w:val="26"/>
        </w:rPr>
      </w:pPr>
    </w:p>
    <w:p w14:paraId="7E85A34D" w14:textId="2DCACF5A" w:rsidR="00376CAB" w:rsidRDefault="00376CAB" w:rsidP="000C3020">
      <w:pPr>
        <w:rPr>
          <w:sz w:val="26"/>
          <w:szCs w:val="26"/>
        </w:rPr>
      </w:pPr>
    </w:p>
    <w:p w14:paraId="5881888F" w14:textId="7C60C01F" w:rsidR="00376CAB" w:rsidRDefault="00376CAB" w:rsidP="000C3020">
      <w:pPr>
        <w:rPr>
          <w:sz w:val="26"/>
          <w:szCs w:val="26"/>
        </w:rPr>
      </w:pPr>
    </w:p>
    <w:p w14:paraId="26B74DDD" w14:textId="6132E0A3" w:rsidR="00376CAB" w:rsidRDefault="00376CAB" w:rsidP="000C3020">
      <w:pPr>
        <w:rPr>
          <w:sz w:val="26"/>
          <w:szCs w:val="26"/>
        </w:rPr>
      </w:pPr>
    </w:p>
    <w:p w14:paraId="77E0C6BF" w14:textId="05357F0F" w:rsidR="00376CAB" w:rsidRDefault="00376CAB" w:rsidP="000C3020">
      <w:pPr>
        <w:rPr>
          <w:sz w:val="26"/>
          <w:szCs w:val="26"/>
        </w:rPr>
      </w:pPr>
    </w:p>
    <w:p w14:paraId="705804B0" w14:textId="7BB8D483" w:rsidR="00376CAB" w:rsidRDefault="00376CAB" w:rsidP="000C3020">
      <w:pPr>
        <w:rPr>
          <w:sz w:val="26"/>
          <w:szCs w:val="26"/>
        </w:rPr>
      </w:pPr>
    </w:p>
    <w:p w14:paraId="7CBD9A1A" w14:textId="10CDC2AC" w:rsidR="00376CAB" w:rsidRDefault="00376CAB" w:rsidP="000C3020">
      <w:pPr>
        <w:rPr>
          <w:sz w:val="26"/>
          <w:szCs w:val="26"/>
        </w:rPr>
      </w:pPr>
    </w:p>
    <w:p w14:paraId="40B1F143" w14:textId="05817AB3" w:rsidR="00376CAB" w:rsidRDefault="00376CAB" w:rsidP="000C3020">
      <w:pPr>
        <w:rPr>
          <w:sz w:val="26"/>
          <w:szCs w:val="26"/>
        </w:rPr>
      </w:pPr>
    </w:p>
    <w:p w14:paraId="534CD2F5" w14:textId="4545E81B" w:rsidR="00376CAB" w:rsidRDefault="00376CAB" w:rsidP="000C3020">
      <w:pPr>
        <w:rPr>
          <w:sz w:val="26"/>
          <w:szCs w:val="26"/>
        </w:rPr>
      </w:pPr>
    </w:p>
    <w:p w14:paraId="25E62B40" w14:textId="0A160F1E" w:rsidR="00376CAB" w:rsidRDefault="00376CAB" w:rsidP="000C3020">
      <w:pPr>
        <w:rPr>
          <w:sz w:val="26"/>
          <w:szCs w:val="26"/>
        </w:rPr>
      </w:pPr>
    </w:p>
    <w:p w14:paraId="0B4EB5B6" w14:textId="659DC95A" w:rsidR="00376CAB" w:rsidRDefault="00376CAB" w:rsidP="000C3020">
      <w:pPr>
        <w:rPr>
          <w:sz w:val="26"/>
          <w:szCs w:val="26"/>
        </w:rPr>
      </w:pPr>
    </w:p>
    <w:p w14:paraId="71427169" w14:textId="1D05C2AE" w:rsidR="00376CAB" w:rsidRDefault="00376CAB" w:rsidP="000C3020">
      <w:pPr>
        <w:rPr>
          <w:sz w:val="26"/>
          <w:szCs w:val="26"/>
        </w:rPr>
      </w:pPr>
    </w:p>
    <w:p w14:paraId="010A58AB" w14:textId="04F8483B" w:rsidR="00376CAB" w:rsidRDefault="00376CAB" w:rsidP="000C3020">
      <w:pPr>
        <w:rPr>
          <w:sz w:val="26"/>
          <w:szCs w:val="26"/>
        </w:rPr>
      </w:pPr>
    </w:p>
    <w:p w14:paraId="43F7A413" w14:textId="0E5E4B6C" w:rsidR="00376CAB" w:rsidRDefault="00376CAB" w:rsidP="000C3020">
      <w:pPr>
        <w:rPr>
          <w:sz w:val="26"/>
          <w:szCs w:val="26"/>
        </w:rPr>
      </w:pPr>
    </w:p>
    <w:p w14:paraId="4445DE10" w14:textId="4764E1FB" w:rsidR="00376CAB" w:rsidRDefault="00376CAB" w:rsidP="000C3020">
      <w:pPr>
        <w:rPr>
          <w:sz w:val="26"/>
          <w:szCs w:val="26"/>
        </w:rPr>
      </w:pPr>
    </w:p>
    <w:p w14:paraId="0C9853BF" w14:textId="197F27E2" w:rsidR="00376CAB" w:rsidRDefault="00376CAB" w:rsidP="00376CAB">
      <w:pPr>
        <w:pStyle w:val="Ttulo3"/>
        <w:jc w:val="left"/>
        <w:rPr>
          <w:sz w:val="32"/>
          <w:szCs w:val="32"/>
        </w:rPr>
      </w:pPr>
      <w:r>
        <w:rPr>
          <w:sz w:val="32"/>
          <w:szCs w:val="32"/>
        </w:rPr>
        <w:t>Dificuldades encontradas</w:t>
      </w:r>
    </w:p>
    <w:p w14:paraId="312F01BA" w14:textId="5B246A69" w:rsidR="00AA60C6" w:rsidRDefault="00376CAB" w:rsidP="000C3020">
      <w:pPr>
        <w:rPr>
          <w:sz w:val="26"/>
          <w:szCs w:val="26"/>
        </w:rPr>
      </w:pPr>
      <w:r>
        <w:rPr>
          <w:sz w:val="26"/>
          <w:szCs w:val="26"/>
        </w:rPr>
        <w:tab/>
        <w:t>Em termos de dificuldades encontradas no decorrer do projeto, foram todas á base de trechos de código errado e implementação de bibliotecas não funcionais.</w:t>
      </w:r>
    </w:p>
    <w:p w14:paraId="1F132254" w14:textId="3C18B560" w:rsidR="00376CAB" w:rsidRDefault="00376CAB" w:rsidP="000C3020">
      <w:pPr>
        <w:rPr>
          <w:sz w:val="26"/>
          <w:szCs w:val="26"/>
        </w:rPr>
      </w:pPr>
    </w:p>
    <w:p w14:paraId="1AF2FAF2" w14:textId="74FEABCD" w:rsidR="00376CAB" w:rsidRDefault="00376CAB" w:rsidP="000C3020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Os métodos que foram usados para ultrapassar as dificuldades foram a busca intensa de soluções a partir de </w:t>
      </w:r>
      <w:r w:rsidR="002E0E9D">
        <w:rPr>
          <w:sz w:val="26"/>
          <w:szCs w:val="26"/>
        </w:rPr>
        <w:t>posts em plataformas dedicadas á programação e tutorias sobre os assuntos abordados.</w:t>
      </w:r>
    </w:p>
    <w:p w14:paraId="315A6632" w14:textId="6911C098" w:rsidR="00376CAB" w:rsidRDefault="00376CAB" w:rsidP="000C3020">
      <w:pPr>
        <w:rPr>
          <w:sz w:val="26"/>
          <w:szCs w:val="26"/>
        </w:rPr>
      </w:pPr>
    </w:p>
    <w:p w14:paraId="6916816D" w14:textId="1F701641" w:rsidR="002E0E9D" w:rsidRDefault="002E0E9D" w:rsidP="000C3020">
      <w:pPr>
        <w:rPr>
          <w:sz w:val="26"/>
          <w:szCs w:val="26"/>
        </w:rPr>
      </w:pPr>
    </w:p>
    <w:p w14:paraId="2A12856B" w14:textId="4222CC20" w:rsidR="002E0E9D" w:rsidRDefault="002E0E9D" w:rsidP="002E0E9D">
      <w:pPr>
        <w:pStyle w:val="Ttulo1"/>
      </w:pPr>
      <w:r>
        <w:t>Conclusão</w:t>
      </w:r>
    </w:p>
    <w:p w14:paraId="4BFDC283" w14:textId="611C0217" w:rsidR="002E0E9D" w:rsidRDefault="002E0E9D" w:rsidP="002E0E9D"/>
    <w:p w14:paraId="49DF5E23" w14:textId="456A60AF" w:rsidR="002E0E9D" w:rsidRPr="00D163F0" w:rsidRDefault="002E0E9D" w:rsidP="00D163F0">
      <w:pPr>
        <w:ind w:firstLine="720"/>
        <w:rPr>
          <w:sz w:val="26"/>
          <w:szCs w:val="26"/>
        </w:rPr>
      </w:pPr>
      <w:r w:rsidRPr="00D163F0">
        <w:rPr>
          <w:sz w:val="26"/>
          <w:szCs w:val="26"/>
        </w:rPr>
        <w:t>Em jeito de conclusão, é-</w:t>
      </w:r>
      <w:r w:rsidRPr="00D163F0">
        <w:rPr>
          <w:sz w:val="26"/>
          <w:szCs w:val="26"/>
        </w:rPr>
        <w:t>nos</w:t>
      </w:r>
      <w:r w:rsidRPr="00D163F0">
        <w:rPr>
          <w:sz w:val="26"/>
          <w:szCs w:val="26"/>
        </w:rPr>
        <w:t xml:space="preserve"> possível afirmar que este projeto não foi meramente um exercício desenvolvido de forma isolada, mas sim o resultado do trabalho desenvolvido ao longo do</w:t>
      </w:r>
      <w:r w:rsidRPr="00D163F0">
        <w:rPr>
          <w:sz w:val="26"/>
          <w:szCs w:val="26"/>
        </w:rPr>
        <w:t xml:space="preserve"> segundo semestre do curso de Informática</w:t>
      </w:r>
      <w:r w:rsidRPr="00D163F0">
        <w:rPr>
          <w:sz w:val="26"/>
          <w:szCs w:val="26"/>
        </w:rPr>
        <w:t xml:space="preserve">, que </w:t>
      </w:r>
      <w:r w:rsidRPr="00D163F0">
        <w:rPr>
          <w:sz w:val="26"/>
          <w:szCs w:val="26"/>
        </w:rPr>
        <w:t>nos</w:t>
      </w:r>
      <w:r w:rsidRPr="00D163F0">
        <w:rPr>
          <w:sz w:val="26"/>
          <w:szCs w:val="26"/>
        </w:rPr>
        <w:t xml:space="preserve"> transmitiu conhecimentos que certamente lev</w:t>
      </w:r>
      <w:r w:rsidRPr="00D163F0">
        <w:rPr>
          <w:sz w:val="26"/>
          <w:szCs w:val="26"/>
        </w:rPr>
        <w:t>aremos</w:t>
      </w:r>
      <w:r w:rsidRPr="00D163F0">
        <w:rPr>
          <w:sz w:val="26"/>
          <w:szCs w:val="26"/>
        </w:rPr>
        <w:t xml:space="preserve"> para a </w:t>
      </w:r>
      <w:r w:rsidRPr="00D163F0">
        <w:rPr>
          <w:sz w:val="26"/>
          <w:szCs w:val="26"/>
        </w:rPr>
        <w:t>nossa</w:t>
      </w:r>
      <w:r w:rsidRPr="00D163F0">
        <w:rPr>
          <w:sz w:val="26"/>
          <w:szCs w:val="26"/>
        </w:rPr>
        <w:t xml:space="preserve"> vida profissional e pessoal.</w:t>
      </w:r>
    </w:p>
    <w:p w14:paraId="2D788353" w14:textId="612AF8D4" w:rsidR="002E0E9D" w:rsidRPr="00D163F0" w:rsidRDefault="002E0E9D" w:rsidP="002E0E9D">
      <w:pPr>
        <w:ind w:firstLine="720"/>
        <w:rPr>
          <w:sz w:val="26"/>
          <w:szCs w:val="26"/>
        </w:rPr>
      </w:pPr>
      <w:r w:rsidRPr="00D163F0">
        <w:rPr>
          <w:rFonts w:ascii="Times New Roman" w:hAnsi="Times New Roman" w:cs="Times New Roman"/>
          <w:sz w:val="26"/>
          <w:szCs w:val="26"/>
          <w:lang w:val="pt-BR" w:eastAsia="zh-CN"/>
        </w:rPr>
        <w:t xml:space="preserve">Em termos de projeto final, não </w:t>
      </w:r>
      <w:r w:rsidRPr="00D163F0">
        <w:rPr>
          <w:rFonts w:ascii="Times New Roman" w:hAnsi="Times New Roman" w:cs="Times New Roman"/>
          <w:sz w:val="26"/>
          <w:szCs w:val="26"/>
          <w:lang w:val="pt-BR" w:eastAsia="zh-CN"/>
        </w:rPr>
        <w:t>poderíamos</w:t>
      </w:r>
      <w:r w:rsidRPr="00D163F0">
        <w:rPr>
          <w:rFonts w:ascii="Times New Roman" w:hAnsi="Times New Roman" w:cs="Times New Roman"/>
          <w:sz w:val="26"/>
          <w:szCs w:val="26"/>
          <w:lang w:val="pt-BR" w:eastAsia="zh-CN"/>
        </w:rPr>
        <w:t xml:space="preserve"> estar mais satisfeito</w:t>
      </w:r>
      <w:r w:rsidRPr="00D163F0">
        <w:rPr>
          <w:rFonts w:ascii="Times New Roman" w:hAnsi="Times New Roman" w:cs="Times New Roman"/>
          <w:sz w:val="26"/>
          <w:szCs w:val="26"/>
          <w:lang w:val="pt-BR" w:eastAsia="zh-CN"/>
        </w:rPr>
        <w:t>s</w:t>
      </w:r>
      <w:r w:rsidRPr="00D163F0">
        <w:rPr>
          <w:rFonts w:ascii="Times New Roman" w:hAnsi="Times New Roman" w:cs="Times New Roman"/>
          <w:sz w:val="26"/>
          <w:szCs w:val="26"/>
          <w:lang w:eastAsia="zh-CN"/>
        </w:rPr>
        <w:t xml:space="preserve"> com </w:t>
      </w:r>
      <w:r w:rsidRPr="00D163F0">
        <w:rPr>
          <w:rFonts w:ascii="Times New Roman" w:hAnsi="Times New Roman" w:cs="Times New Roman"/>
          <w:sz w:val="26"/>
          <w:szCs w:val="26"/>
          <w:lang w:val="pt-BR" w:eastAsia="zh-CN"/>
        </w:rPr>
        <w:t>este trabalho que realiz</w:t>
      </w:r>
      <w:r w:rsidRPr="00D163F0">
        <w:rPr>
          <w:rFonts w:ascii="Times New Roman" w:hAnsi="Times New Roman" w:cs="Times New Roman"/>
          <w:sz w:val="26"/>
          <w:szCs w:val="26"/>
          <w:lang w:val="pt-BR" w:eastAsia="zh-CN"/>
        </w:rPr>
        <w:t>amos</w:t>
      </w:r>
      <w:r w:rsidRPr="00D163F0">
        <w:rPr>
          <w:rFonts w:ascii="Times New Roman" w:hAnsi="Times New Roman" w:cs="Times New Roman"/>
          <w:sz w:val="26"/>
          <w:szCs w:val="26"/>
          <w:lang w:val="pt-BR" w:eastAsia="zh-CN"/>
        </w:rPr>
        <w:t xml:space="preserve"> de forma </w:t>
      </w:r>
      <w:r w:rsidRPr="00D163F0">
        <w:rPr>
          <w:rFonts w:ascii="Times New Roman" w:hAnsi="Times New Roman" w:cs="Times New Roman"/>
          <w:sz w:val="26"/>
          <w:szCs w:val="26"/>
          <w:lang w:val="pt-BR" w:eastAsia="zh-CN"/>
        </w:rPr>
        <w:t>conjunta</w:t>
      </w:r>
      <w:r w:rsidRPr="00D163F0">
        <w:rPr>
          <w:rFonts w:ascii="Times New Roman" w:hAnsi="Times New Roman" w:cs="Times New Roman"/>
          <w:sz w:val="26"/>
          <w:szCs w:val="26"/>
          <w:lang w:val="pt-BR" w:eastAsia="zh-CN"/>
        </w:rPr>
        <w:t>.</w:t>
      </w:r>
    </w:p>
    <w:sectPr w:rsidR="002E0E9D" w:rsidRPr="00D163F0" w:rsidSect="00842E7C">
      <w:footerReference w:type="even" r:id="rId19"/>
      <w:footerReference w:type="default" r:id="rId20"/>
      <w:pgSz w:w="11906" w:h="16838" w:code="9"/>
      <w:pgMar w:top="720" w:right="561" w:bottom="720" w:left="5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7C081" w14:textId="77777777" w:rsidR="00CC74A2" w:rsidRDefault="00CC74A2" w:rsidP="00E74B29">
      <w:r>
        <w:separator/>
      </w:r>
    </w:p>
  </w:endnote>
  <w:endnote w:type="continuationSeparator" w:id="0">
    <w:p w14:paraId="192A9422" w14:textId="77777777" w:rsidR="00CC74A2" w:rsidRDefault="00CC74A2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4593664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B9943D8" w14:textId="393B8A4A" w:rsidR="00E74B29" w:rsidRDefault="00E74B29" w:rsidP="006709F1">
        <w:pPr>
          <w:pStyle w:val="Rodap"/>
          <w:rPr>
            <w:rStyle w:val="Nmerodepgina"/>
          </w:rPr>
        </w:pPr>
        <w:r>
          <w:rPr>
            <w:rStyle w:val="Nmerodepgina"/>
            <w:lang w:bidi="pt-PT"/>
          </w:rPr>
          <w:fldChar w:fldCharType="begin"/>
        </w:r>
        <w:r>
          <w:rPr>
            <w:rStyle w:val="Nmerodepgina"/>
            <w:lang w:bidi="pt-PT"/>
          </w:rPr>
          <w:instrText xml:space="preserve"> PAGE </w:instrText>
        </w:r>
        <w:r w:rsidR="00B56DAE">
          <w:rPr>
            <w:rStyle w:val="Nmerodepgina"/>
            <w:lang w:bidi="pt-PT"/>
          </w:rPr>
          <w:fldChar w:fldCharType="separate"/>
        </w:r>
        <w:r w:rsidR="00B56DAE">
          <w:rPr>
            <w:rStyle w:val="Nmerodepgina"/>
            <w:noProof/>
            <w:lang w:bidi="pt-PT"/>
          </w:rPr>
          <w:t>2</w:t>
        </w:r>
        <w:r>
          <w:rPr>
            <w:rStyle w:val="Nmerodepgina"/>
            <w:lang w:bidi="pt-PT"/>
          </w:rPr>
          <w:fldChar w:fldCharType="end"/>
        </w:r>
      </w:p>
    </w:sdtContent>
  </w:sdt>
  <w:p w14:paraId="51CCA5C9" w14:textId="77777777" w:rsidR="00E74B29" w:rsidRDefault="00E74B29" w:rsidP="006709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37C1A" w14:textId="77777777" w:rsidR="00E74B29" w:rsidRDefault="00E74B29" w:rsidP="006709F1">
    <w:pPr>
      <w:pStyle w:val="Rodap"/>
      <w:rPr>
        <w:rStyle w:val="Nmerodepgina"/>
      </w:rPr>
    </w:pPr>
  </w:p>
  <w:tbl>
    <w:tblPr>
      <w:tblStyle w:val="TabelacomGrelh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20" w:firstRow="1" w:lastRow="0" w:firstColumn="0" w:lastColumn="0" w:noHBand="1" w:noVBand="1"/>
    </w:tblPr>
    <w:tblGrid>
      <w:gridCol w:w="1079"/>
      <w:gridCol w:w="5392"/>
      <w:gridCol w:w="3235"/>
      <w:gridCol w:w="1078"/>
    </w:tblGrid>
    <w:tr w:rsidR="00E74B29" w14:paraId="63193E94" w14:textId="77777777" w:rsidTr="006709F1">
      <w:tc>
        <w:tcPr>
          <w:tcW w:w="1079" w:type="dxa"/>
        </w:tcPr>
        <w:p w14:paraId="6EACBCF8" w14:textId="77777777" w:rsidR="00E74B29" w:rsidRPr="00E74B29" w:rsidRDefault="00E74B29" w:rsidP="006709F1">
          <w:pPr>
            <w:pStyle w:val="Rodap"/>
          </w:pPr>
        </w:p>
      </w:tc>
      <w:tc>
        <w:tcPr>
          <w:tcW w:w="5395" w:type="dxa"/>
        </w:tcPr>
        <w:p w14:paraId="73DA79E4" w14:textId="3568742D" w:rsidR="00E74B29" w:rsidRPr="00874FE7" w:rsidRDefault="00B56DAE" w:rsidP="006709F1">
          <w:pPr>
            <w:pStyle w:val="Rodap"/>
          </w:pPr>
          <w:r>
            <w:t>RELATÓRIO DE PROJETO</w:t>
          </w:r>
        </w:p>
      </w:tc>
      <w:tc>
        <w:tcPr>
          <w:tcW w:w="3237" w:type="dxa"/>
        </w:tcPr>
        <w:sdt>
          <w:sdtPr>
            <w:rPr>
              <w:rStyle w:val="Nmerodepgina"/>
            </w:rPr>
            <w:id w:val="-1206949233"/>
            <w:docPartObj>
              <w:docPartGallery w:val="Page Numbers (Bottom of Page)"/>
              <w:docPartUnique/>
            </w:docPartObj>
          </w:sdtPr>
          <w:sdtEndPr>
            <w:rPr>
              <w:rStyle w:val="Nmerodepgina"/>
            </w:rPr>
          </w:sdtEndPr>
          <w:sdtContent>
            <w:p w14:paraId="1F830D27" w14:textId="77777777" w:rsidR="00E74B29" w:rsidRPr="00E74B29" w:rsidRDefault="00E74B29" w:rsidP="006709F1">
              <w:pPr>
                <w:pStyle w:val="Rodap"/>
                <w:jc w:val="right"/>
              </w:pPr>
              <w:r w:rsidRPr="00E74B29">
                <w:rPr>
                  <w:lang w:bidi="pt-PT"/>
                </w:rPr>
                <w:t xml:space="preserve">PÁGINA </w:t>
              </w:r>
              <w:r w:rsidRPr="00E74B29">
                <w:rPr>
                  <w:lang w:bidi="pt-PT"/>
                </w:rPr>
                <w:fldChar w:fldCharType="begin"/>
              </w:r>
              <w:r w:rsidRPr="00E74B29">
                <w:rPr>
                  <w:lang w:bidi="pt-PT"/>
                </w:rPr>
                <w:instrText xml:space="preserve"> PAGE </w:instrText>
              </w:r>
              <w:r w:rsidRPr="00E74B29">
                <w:rPr>
                  <w:lang w:bidi="pt-PT"/>
                </w:rPr>
                <w:fldChar w:fldCharType="separate"/>
              </w:r>
              <w:r w:rsidR="00837914">
                <w:rPr>
                  <w:noProof/>
                  <w:lang w:bidi="pt-PT"/>
                </w:rPr>
                <w:t>4</w:t>
              </w:r>
              <w:r w:rsidRPr="00E74B29">
                <w:rPr>
                  <w:lang w:bidi="pt-PT"/>
                </w:rPr>
                <w:fldChar w:fldCharType="end"/>
              </w:r>
            </w:p>
          </w:sdtContent>
        </w:sdt>
      </w:tc>
      <w:tc>
        <w:tcPr>
          <w:tcW w:w="1079" w:type="dxa"/>
        </w:tcPr>
        <w:p w14:paraId="019C453F" w14:textId="77777777" w:rsidR="00E74B29" w:rsidRPr="00E74B29" w:rsidRDefault="00E74B29" w:rsidP="006709F1">
          <w:pPr>
            <w:pStyle w:val="Rodap"/>
          </w:pPr>
        </w:p>
      </w:tc>
    </w:tr>
  </w:tbl>
  <w:p w14:paraId="5A82928D" w14:textId="77777777" w:rsidR="00E74B29" w:rsidRDefault="00E74B29" w:rsidP="006709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1E723" w14:textId="77777777" w:rsidR="00CC74A2" w:rsidRDefault="00CC74A2" w:rsidP="00E74B29">
      <w:r>
        <w:separator/>
      </w:r>
    </w:p>
  </w:footnote>
  <w:footnote w:type="continuationSeparator" w:id="0">
    <w:p w14:paraId="33B9AB7D" w14:textId="77777777" w:rsidR="00CC74A2" w:rsidRDefault="00CC74A2" w:rsidP="00E74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A7162"/>
    <w:multiLevelType w:val="hybridMultilevel"/>
    <w:tmpl w:val="A02C2B48"/>
    <w:lvl w:ilvl="0" w:tplc="F6000C2C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399331154">
    <w:abstractNumId w:val="0"/>
  </w:num>
  <w:num w:numId="2" w16cid:durableId="927662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E44"/>
    <w:rsid w:val="00032539"/>
    <w:rsid w:val="00086FA5"/>
    <w:rsid w:val="000C3020"/>
    <w:rsid w:val="000E4641"/>
    <w:rsid w:val="00151F66"/>
    <w:rsid w:val="00177F8D"/>
    <w:rsid w:val="00185F4A"/>
    <w:rsid w:val="00190234"/>
    <w:rsid w:val="0021502B"/>
    <w:rsid w:val="00251D8C"/>
    <w:rsid w:val="002C1BA5"/>
    <w:rsid w:val="002D2200"/>
    <w:rsid w:val="002E0E9D"/>
    <w:rsid w:val="00330C79"/>
    <w:rsid w:val="00376CAB"/>
    <w:rsid w:val="003904AC"/>
    <w:rsid w:val="003D6A51"/>
    <w:rsid w:val="003F0F8A"/>
    <w:rsid w:val="0040564B"/>
    <w:rsid w:val="004566E0"/>
    <w:rsid w:val="0048120C"/>
    <w:rsid w:val="004909D9"/>
    <w:rsid w:val="00521481"/>
    <w:rsid w:val="0054203D"/>
    <w:rsid w:val="00562D26"/>
    <w:rsid w:val="00616349"/>
    <w:rsid w:val="00641656"/>
    <w:rsid w:val="00665110"/>
    <w:rsid w:val="006709F1"/>
    <w:rsid w:val="006C60E6"/>
    <w:rsid w:val="0073623E"/>
    <w:rsid w:val="0077013D"/>
    <w:rsid w:val="00837914"/>
    <w:rsid w:val="00842E7C"/>
    <w:rsid w:val="00874FE7"/>
    <w:rsid w:val="008956DA"/>
    <w:rsid w:val="008B2D8D"/>
    <w:rsid w:val="009001F0"/>
    <w:rsid w:val="00952F7D"/>
    <w:rsid w:val="0095496A"/>
    <w:rsid w:val="00955B6A"/>
    <w:rsid w:val="009611A0"/>
    <w:rsid w:val="009A38BA"/>
    <w:rsid w:val="00A8784F"/>
    <w:rsid w:val="00AA60C6"/>
    <w:rsid w:val="00AE7D73"/>
    <w:rsid w:val="00B26F46"/>
    <w:rsid w:val="00B354E4"/>
    <w:rsid w:val="00B40CD9"/>
    <w:rsid w:val="00B43E11"/>
    <w:rsid w:val="00B56DAE"/>
    <w:rsid w:val="00C03295"/>
    <w:rsid w:val="00C755AB"/>
    <w:rsid w:val="00C77E81"/>
    <w:rsid w:val="00C94E44"/>
    <w:rsid w:val="00CC74A2"/>
    <w:rsid w:val="00D163F0"/>
    <w:rsid w:val="00D16C3F"/>
    <w:rsid w:val="00D43125"/>
    <w:rsid w:val="00D624E4"/>
    <w:rsid w:val="00D66A3A"/>
    <w:rsid w:val="00DF198B"/>
    <w:rsid w:val="00E74B29"/>
    <w:rsid w:val="00E812A8"/>
    <w:rsid w:val="00EA1D4E"/>
    <w:rsid w:val="00F0584B"/>
    <w:rsid w:val="00F50791"/>
    <w:rsid w:val="00FB24A7"/>
    <w:rsid w:val="00FB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6BC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Ttulo1">
    <w:name w:val="heading 1"/>
    <w:basedOn w:val="Normal"/>
    <w:next w:val="Normal"/>
    <w:link w:val="Ttulo1Carte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Ttulo2">
    <w:name w:val="heading 2"/>
    <w:basedOn w:val="Normal"/>
    <w:next w:val="Normal"/>
    <w:link w:val="Ttulo2Carte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Ttulo3">
    <w:name w:val="heading 3"/>
    <w:basedOn w:val="Ttulo2"/>
    <w:next w:val="Normal"/>
    <w:link w:val="Ttulo3Carte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Ttulo4">
    <w:name w:val="heading 4"/>
    <w:basedOn w:val="Normal"/>
    <w:next w:val="Normal"/>
    <w:link w:val="Ttulo4Carte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Ttulo5">
    <w:name w:val="heading 5"/>
    <w:basedOn w:val="Normal"/>
    <w:next w:val="Normal"/>
    <w:link w:val="Ttulo5Carte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coraGrfica">
    <w:name w:val="Âncora Gráfica"/>
    <w:basedOn w:val="Normal"/>
    <w:uiPriority w:val="8"/>
    <w:qFormat/>
    <w:rsid w:val="00DF198B"/>
    <w:rPr>
      <w:sz w:val="10"/>
    </w:rPr>
  </w:style>
  <w:style w:type="paragraph" w:styleId="Textodebalo">
    <w:name w:val="Balloon Text"/>
    <w:basedOn w:val="Normal"/>
    <w:link w:val="TextodebaloCarte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elacomGrelha">
    <w:name w:val="Table Grid"/>
    <w:basedOn w:val="Tabela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Ttulo2Carter">
    <w:name w:val="Título 2 Caráter"/>
    <w:basedOn w:val="Tipodeletrapredefinidodopargrafo"/>
    <w:link w:val="Ttulo2"/>
    <w:uiPriority w:val="1"/>
    <w:rsid w:val="00874FE7"/>
    <w:rPr>
      <w:b/>
      <w:sz w:val="48"/>
      <w:szCs w:val="48"/>
    </w:rPr>
  </w:style>
  <w:style w:type="character" w:customStyle="1" w:styleId="Ttulo3Carter">
    <w:name w:val="Título 3 Caráter"/>
    <w:basedOn w:val="Tipodeletrapredefinidodopargrafo"/>
    <w:link w:val="Ttulo3"/>
    <w:uiPriority w:val="2"/>
    <w:rsid w:val="00874FE7"/>
    <w:rPr>
      <w:sz w:val="36"/>
      <w:szCs w:val="36"/>
    </w:rPr>
  </w:style>
  <w:style w:type="character" w:customStyle="1" w:styleId="Ttulo4Carter">
    <w:name w:val="Título 4 Caráter"/>
    <w:basedOn w:val="Tipodeletrapredefinidodopargrafo"/>
    <w:link w:val="Ttulo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o">
    <w:name w:val="Texto"/>
    <w:basedOn w:val="Normal"/>
    <w:uiPriority w:val="5"/>
    <w:qFormat/>
    <w:rsid w:val="00842E7C"/>
    <w:pPr>
      <w:spacing w:line="216" w:lineRule="auto"/>
    </w:pPr>
    <w:rPr>
      <w:sz w:val="26"/>
      <w:szCs w:val="28"/>
    </w:rPr>
  </w:style>
  <w:style w:type="paragraph" w:styleId="Cabealho">
    <w:name w:val="header"/>
    <w:basedOn w:val="Rodap"/>
    <w:link w:val="CabealhoCarter"/>
    <w:uiPriority w:val="99"/>
    <w:semiHidden/>
    <w:rsid w:val="00E74B29"/>
    <w:rPr>
      <w:rFonts w:ascii="Georgia" w:hAnsi="Georgia"/>
    </w:r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874FE7"/>
    <w:rPr>
      <w:rFonts w:ascii="Georgia" w:hAnsi="Georgia"/>
    </w:rPr>
  </w:style>
  <w:style w:type="paragraph" w:styleId="Rodap">
    <w:name w:val="footer"/>
    <w:basedOn w:val="Normal"/>
    <w:link w:val="RodapCarte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Nmerodepgina">
    <w:name w:val="page number"/>
    <w:basedOn w:val="Tipodeletrapredefinidodopargrafo"/>
    <w:uiPriority w:val="99"/>
    <w:semiHidden/>
    <w:rsid w:val="00E74B29"/>
  </w:style>
  <w:style w:type="character" w:customStyle="1" w:styleId="Ttulo5Carter">
    <w:name w:val="Título 5 Caráter"/>
    <w:basedOn w:val="Tipodeletrapredefinidodopargrafo"/>
    <w:link w:val="Ttulo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Citao">
    <w:name w:val="Quote"/>
    <w:basedOn w:val="Normal"/>
    <w:next w:val="Normal"/>
    <w:link w:val="CitaoCarte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CitaoCarter">
    <w:name w:val="Citação Caráter"/>
    <w:basedOn w:val="Tipodeletrapredefinidodopargrafo"/>
    <w:link w:val="Citao"/>
    <w:uiPriority w:val="6"/>
    <w:rsid w:val="00874FE7"/>
    <w:rPr>
      <w:color w:val="476166" w:themeColor="accent1"/>
      <w:sz w:val="96"/>
      <w:szCs w:val="96"/>
    </w:rPr>
  </w:style>
  <w:style w:type="character" w:styleId="TextodoMarcadordePosio">
    <w:name w:val="Placeholder Text"/>
    <w:basedOn w:val="Tipodeletrapredefinidodopargrafo"/>
    <w:uiPriority w:val="99"/>
    <w:semiHidden/>
    <w:rsid w:val="00874FE7"/>
    <w:rPr>
      <w:color w:val="808080"/>
    </w:rPr>
  </w:style>
  <w:style w:type="paragraph" w:customStyle="1" w:styleId="ndice">
    <w:name w:val="Índice"/>
    <w:basedOn w:val="Normal"/>
    <w:uiPriority w:val="9"/>
    <w:qFormat/>
    <w:rsid w:val="00B56DAE"/>
    <w:pPr>
      <w:spacing w:line="480" w:lineRule="auto"/>
    </w:pPr>
    <w:rPr>
      <w:color w:val="476166" w:themeColor="accent1"/>
      <w:sz w:val="32"/>
    </w:rPr>
  </w:style>
  <w:style w:type="paragraph" w:styleId="ndice1">
    <w:name w:val="toc 1"/>
    <w:basedOn w:val="Normal"/>
    <w:next w:val="Normal"/>
    <w:autoRedefine/>
    <w:uiPriority w:val="39"/>
    <w:rsid w:val="0021502B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21502B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rsid w:val="0021502B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21502B"/>
    <w:rPr>
      <w:color w:val="0000FF" w:themeColor="hyperlink"/>
      <w:u w:val="single"/>
    </w:rPr>
  </w:style>
  <w:style w:type="table" w:styleId="TabeladeGrelha5Escura">
    <w:name w:val="Grid Table 5 Dark"/>
    <w:basedOn w:val="Tabelanormal"/>
    <w:uiPriority w:val="50"/>
    <w:rsid w:val="000C302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0C302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1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616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616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7616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76166" w:themeFill="accent1"/>
      </w:tcPr>
    </w:tblStylePr>
    <w:tblStylePr w:type="band1Vert">
      <w:tblPr/>
      <w:tcPr>
        <w:shd w:val="clear" w:color="auto" w:fill="AFC3C7" w:themeFill="accent1" w:themeFillTint="66"/>
      </w:tcPr>
    </w:tblStylePr>
    <w:tblStylePr w:type="band1Horz">
      <w:tblPr/>
      <w:tcPr>
        <w:shd w:val="clear" w:color="auto" w:fill="AFC3C7" w:themeFill="accent1" w:themeFillTint="66"/>
      </w:tcPr>
    </w:tblStylePr>
  </w:style>
  <w:style w:type="table" w:styleId="TabeladeGrelha4">
    <w:name w:val="Grid Table 4"/>
    <w:basedOn w:val="Tabelanormal"/>
    <w:uiPriority w:val="49"/>
    <w:rsid w:val="000C302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ago\AppData\Roaming\Microsoft\Templates\Relat&#243;rio%20moderno%20para%20trabalhos%20acad&#233;mic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4536E2DF234065B2DE6D464F79D8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6CDECF-272C-4557-9F65-59CE0D304BE7}"/>
      </w:docPartPr>
      <w:docPartBody>
        <w:p w:rsidR="00000000" w:rsidRDefault="008136FD">
          <w:pPr>
            <w:pStyle w:val="B04536E2DF234065B2DE6D464F79D8F0"/>
          </w:pPr>
          <w:r w:rsidRPr="00842E7C">
            <w:rPr>
              <w:lang w:bidi="pt-PT"/>
            </w:rPr>
            <w:t>—</w:t>
          </w:r>
        </w:p>
      </w:docPartBody>
    </w:docPart>
    <w:docPart>
      <w:docPartPr>
        <w:name w:val="2777B45CD7E746DF8AFC9652ABF189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1A84A1-F601-4667-A619-DAC394A9AABB}"/>
      </w:docPartPr>
      <w:docPartBody>
        <w:p w:rsidR="00000000" w:rsidRDefault="008136FD">
          <w:pPr>
            <w:pStyle w:val="2777B45CD7E746DF8AFC9652ABF1897D"/>
          </w:pPr>
          <w:r w:rsidRPr="00842E7C">
            <w:rPr>
              <w:lang w:bidi="pt-PT"/>
            </w:rPr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85"/>
    <w:rsid w:val="008136FD"/>
    <w:rsid w:val="0094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30593F36EAB48D5A769EEAB0051D847">
    <w:name w:val="D30593F36EAB48D5A769EEAB0051D847"/>
  </w:style>
  <w:style w:type="paragraph" w:customStyle="1" w:styleId="84104A6F81F64E24B19B14FF2F09AA7B">
    <w:name w:val="84104A6F81F64E24B19B14FF2F09AA7B"/>
  </w:style>
  <w:style w:type="paragraph" w:customStyle="1" w:styleId="3B4A76B6C84A439693F271127DF1B849">
    <w:name w:val="3B4A76B6C84A439693F271127DF1B849"/>
  </w:style>
  <w:style w:type="paragraph" w:customStyle="1" w:styleId="B04536E2DF234065B2DE6D464F79D8F0">
    <w:name w:val="B04536E2DF234065B2DE6D464F79D8F0"/>
  </w:style>
  <w:style w:type="paragraph" w:customStyle="1" w:styleId="1C76F7B6C76049589245CCEE8C265F5D">
    <w:name w:val="1C76F7B6C76049589245CCEE8C265F5D"/>
  </w:style>
  <w:style w:type="paragraph" w:customStyle="1" w:styleId="2777B45CD7E746DF8AFC9652ABF1897D">
    <w:name w:val="2777B45CD7E746DF8AFC9652ABF1897D"/>
  </w:style>
  <w:style w:type="paragraph" w:customStyle="1" w:styleId="B541A0459B97409FA9BD2C4270EDCB46">
    <w:name w:val="B541A0459B97409FA9BD2C4270EDCB46"/>
  </w:style>
  <w:style w:type="paragraph" w:customStyle="1" w:styleId="60FD2855A5FF4A86A8E3616496516B80">
    <w:name w:val="60FD2855A5FF4A86A8E3616496516B80"/>
  </w:style>
  <w:style w:type="paragraph" w:customStyle="1" w:styleId="Texto">
    <w:name w:val="Texto"/>
    <w:basedOn w:val="Normal"/>
    <w:uiPriority w:val="5"/>
    <w:qFormat/>
    <w:pPr>
      <w:spacing w:after="0" w:line="240" w:lineRule="auto"/>
    </w:pPr>
    <w:rPr>
      <w:rFonts w:eastAsiaTheme="minorHAnsi"/>
      <w:sz w:val="28"/>
      <w:szCs w:val="28"/>
      <w:lang w:eastAsia="en-US"/>
    </w:rPr>
  </w:style>
  <w:style w:type="paragraph" w:customStyle="1" w:styleId="070F6865FD1643D8A0A4F5A79BAE6A1B">
    <w:name w:val="070F6865FD1643D8A0A4F5A79BAE6A1B"/>
  </w:style>
  <w:style w:type="paragraph" w:customStyle="1" w:styleId="1021229940FC495D8789DB7F273A710E">
    <w:name w:val="1021229940FC495D8789DB7F273A710E"/>
  </w:style>
  <w:style w:type="paragraph" w:customStyle="1" w:styleId="21826FA8CEBD4350B7269315AA5CEC4A">
    <w:name w:val="21826FA8CEBD4350B7269315AA5CEC4A"/>
  </w:style>
  <w:style w:type="paragraph" w:customStyle="1" w:styleId="8DA2B69830114B6F87DF75407F466CEA">
    <w:name w:val="8DA2B69830114B6F87DF75407F466CEA"/>
  </w:style>
  <w:style w:type="paragraph" w:customStyle="1" w:styleId="82996C6AE74C441BAB6D94161F0CD7ED">
    <w:name w:val="82996C6AE74C441BAB6D94161F0CD7ED"/>
  </w:style>
  <w:style w:type="paragraph" w:customStyle="1" w:styleId="907BD0121868489986593773E43EAE9B">
    <w:name w:val="907BD0121868489986593773E43EAE9B"/>
  </w:style>
  <w:style w:type="paragraph" w:customStyle="1" w:styleId="CB0DAD5798E54ED4B34AF18FD9EC4BAF">
    <w:name w:val="CB0DAD5798E54ED4B34AF18FD9EC4BAF"/>
  </w:style>
  <w:style w:type="paragraph" w:customStyle="1" w:styleId="18C8F464BE0E4127B67DC5460AE6F80A">
    <w:name w:val="18C8F464BE0E4127B67DC5460AE6F80A"/>
  </w:style>
  <w:style w:type="paragraph" w:customStyle="1" w:styleId="ED23984D1F5C4CF8A0A3C1C2B5160A7D">
    <w:name w:val="ED23984D1F5C4CF8A0A3C1C2B5160A7D"/>
    <w:rsid w:val="00946885"/>
  </w:style>
  <w:style w:type="paragraph" w:customStyle="1" w:styleId="ndice">
    <w:name w:val="Índice"/>
    <w:basedOn w:val="Normal"/>
    <w:uiPriority w:val="9"/>
    <w:qFormat/>
    <w:rsid w:val="00946885"/>
    <w:pPr>
      <w:spacing w:after="0" w:line="480" w:lineRule="auto"/>
    </w:pPr>
    <w:rPr>
      <w:rFonts w:eastAsiaTheme="minorHAnsi"/>
      <w:color w:val="4472C4" w:themeColor="accent1"/>
      <w:sz w:val="32"/>
      <w:szCs w:val="24"/>
      <w:lang w:eastAsia="en-US"/>
    </w:rPr>
  </w:style>
  <w:style w:type="paragraph" w:customStyle="1" w:styleId="25C831C7FBF44040BFC7EDCA47A97DF4">
    <w:name w:val="25C831C7FBF44040BFC7EDCA47A97DF4"/>
    <w:rsid w:val="00946885"/>
  </w:style>
  <w:style w:type="paragraph" w:customStyle="1" w:styleId="0E40FD9ED8184AEEA1E3C9DF45709BA2">
    <w:name w:val="0E40FD9ED8184AEEA1E3C9DF45709BA2"/>
    <w:rsid w:val="00946885"/>
  </w:style>
  <w:style w:type="paragraph" w:customStyle="1" w:styleId="95969965642144A6A5D0D3115151CCFF">
    <w:name w:val="95969965642144A6A5D0D3115151CCFF"/>
    <w:rsid w:val="009468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A84DA-4874-4497-B587-599D84E2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D3411A-7586-4E92-AE2C-577E571916D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5D670B6-EC8C-4A16-AA74-472978BEF7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5141C0-2225-42F7-9C98-3BAB166C3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moderno para trabalhos académicos</Template>
  <TotalTime>0</TotalTime>
  <Pages>6</Pages>
  <Words>679</Words>
  <Characters>3667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2022-06-24T19:30:00Z</dcterms:created>
  <dcterms:modified xsi:type="dcterms:W3CDTF">2022-06-24T22:59:00Z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